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24"/>
          <w:szCs w:val="24"/>
          <w:lang w:val="tr-TR" w:eastAsia="tr-TR"/>
        </w:rPr>
        <w:id w:val="1088428844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66"/>
          </w:tblGrid>
          <w:tr w:rsidR="0078734D" w:rsidRPr="00F103FD" w14:paraId="7C6F87E0" w14:textId="77777777" w:rsidTr="00863C0D">
            <w:trPr>
              <w:trHeight w:val="2880"/>
              <w:jc w:val="center"/>
            </w:trPr>
            <w:tc>
              <w:tcPr>
                <w:tcW w:w="5000" w:type="pct"/>
              </w:tcPr>
              <w:p w14:paraId="5A5837E8" w14:textId="7729459D" w:rsidR="0078734D" w:rsidRPr="00F103FD" w:rsidRDefault="0078734D" w:rsidP="00863C0D">
                <w:pPr>
                  <w:pStyle w:val="AralkYok"/>
                  <w:jc w:val="both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14:paraId="0565B48C" w14:textId="0A7A6716" w:rsidR="0078734D" w:rsidRPr="00F103FD" w:rsidRDefault="0078734D" w:rsidP="00863C0D">
                <w:pPr>
                  <w:pStyle w:val="AralkYok"/>
                  <w:jc w:val="both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14:paraId="16720D33" w14:textId="7156A619" w:rsidR="0078734D" w:rsidRPr="00F103FD" w:rsidRDefault="0078734D" w:rsidP="00863C0D">
                <w:pPr>
                  <w:jc w:val="both"/>
                  <w:rPr>
                    <w:lang w:eastAsia="ja-JP"/>
                  </w:rPr>
                </w:pPr>
              </w:p>
              <w:p w14:paraId="7E35B30E" w14:textId="5A35FE09" w:rsidR="0078734D" w:rsidRPr="00F103FD" w:rsidRDefault="0078734D" w:rsidP="00863C0D">
                <w:pPr>
                  <w:jc w:val="both"/>
                  <w:rPr>
                    <w:lang w:eastAsia="ja-JP"/>
                  </w:rPr>
                </w:pPr>
              </w:p>
              <w:p w14:paraId="6D232275" w14:textId="46BFE4E6" w:rsidR="0078734D" w:rsidRPr="00F103FD" w:rsidRDefault="00F70B16" w:rsidP="00083974">
                <w:pPr>
                  <w:tabs>
                    <w:tab w:val="left" w:pos="1785"/>
                  </w:tabs>
                  <w:jc w:val="center"/>
                  <w:rPr>
                    <w:lang w:eastAsia="ja-JP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7A7D5923" wp14:editId="6CD51D33">
                      <wp:extent cx="3640941" cy="2073628"/>
                      <wp:effectExtent l="0" t="0" r="0" b="9525"/>
                      <wp:docPr id="23" name="Resim 23" descr="thy-do-co-staj-basvuru-ilani-stajyer-600x34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7" descr="thy-do-co-staj-basvuru-ilani-stajyer-600x34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669764" cy="20900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7EDE4CD" w14:textId="77777777" w:rsidR="0078734D" w:rsidRPr="00F103FD" w:rsidRDefault="0078734D" w:rsidP="00863C0D">
                <w:pPr>
                  <w:tabs>
                    <w:tab w:val="left" w:pos="1785"/>
                  </w:tabs>
                  <w:jc w:val="both"/>
                  <w:rPr>
                    <w:lang w:eastAsia="ja-JP"/>
                  </w:rPr>
                </w:pPr>
              </w:p>
            </w:tc>
          </w:tr>
          <w:tr w:rsidR="0078734D" w:rsidRPr="00F103FD" w14:paraId="28C120A7" w14:textId="77777777" w:rsidTr="00863C0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808080" w:themeColor="background1" w:themeShade="80"/>
                  <w:sz w:val="44"/>
                  <w:szCs w:val="44"/>
                  <w:lang w:eastAsia="ja-JP"/>
                </w:rPr>
                <w:alias w:val="Title"/>
                <w:id w:val="15524250"/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inorHAnsi" w:eastAsiaTheme="minorHAnsi" w:hAnsiTheme="minorHAnsi" w:cstheme="minorBidi"/>
                  <w:color w:val="auto"/>
                  <w:sz w:val="22"/>
                  <w:szCs w:val="22"/>
                  <w:lang w:eastAsia="en-US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14:paraId="5DBCA2DF" w14:textId="4E3E3344" w:rsidR="0078734D" w:rsidRPr="00F103FD" w:rsidRDefault="0078734D" w:rsidP="00863C0D">
                    <w:pPr>
                      <w:pStyle w:val="AralkYok"/>
                      <w:jc w:val="center"/>
                      <w:rPr>
                        <w:rFonts w:asciiTheme="majorHAnsi" w:eastAsiaTheme="majorEastAsia" w:hAnsiTheme="majorHAnsi" w:cstheme="majorBidi"/>
                        <w:color w:val="808080" w:themeColor="background1" w:themeShade="80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808080" w:themeColor="background1" w:themeShade="80"/>
                        <w:sz w:val="44"/>
                        <w:szCs w:val="44"/>
                        <w:lang w:eastAsia="ja-JP"/>
                      </w:rPr>
                      <w:t xml:space="preserve">     </w:t>
                    </w:r>
                  </w:p>
                </w:tc>
              </w:sdtContent>
            </w:sdt>
          </w:tr>
          <w:tr w:rsidR="0078734D" w:rsidRPr="00F103FD" w14:paraId="067CA56B" w14:textId="77777777" w:rsidTr="00863C0D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14:paraId="140E5FC4" w14:textId="77777777" w:rsidR="0078734D" w:rsidRPr="00F103FD" w:rsidRDefault="0078734D" w:rsidP="00863C0D">
                <w:pPr>
                  <w:pStyle w:val="AralkYok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78734D" w:rsidRPr="00F103FD" w14:paraId="70BC6587" w14:textId="77777777" w:rsidTr="00863C0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6E2AAB9" w14:textId="62036697" w:rsidR="0078734D" w:rsidRPr="00F103FD" w:rsidRDefault="00F70B16" w:rsidP="00863C0D">
                <w:pPr>
                  <w:pStyle w:val="AralkYok"/>
                  <w:jc w:val="center"/>
                  <w:rPr>
                    <w:color w:val="808080" w:themeColor="background1" w:themeShade="80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808080" w:themeColor="background1" w:themeShade="80"/>
                    <w:sz w:val="44"/>
                    <w:szCs w:val="44"/>
                  </w:rPr>
                  <w:t>Do&amp;Co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808080" w:themeColor="background1" w:themeShade="80"/>
                    <w:sz w:val="44"/>
                    <w:szCs w:val="44"/>
                  </w:rPr>
                  <w:t xml:space="preserve"> Play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808080" w:themeColor="background1" w:themeShade="80"/>
                    <w:sz w:val="44"/>
                    <w:szCs w:val="44"/>
                  </w:rPr>
                  <w:t>Servis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808080" w:themeColor="background1" w:themeShade="80"/>
                    <w:sz w:val="44"/>
                    <w:szCs w:val="44"/>
                  </w:rPr>
                  <w:t xml:space="preserve"> (API)</w:t>
                </w:r>
                <w:r w:rsidR="00C70CF2">
                  <w:rPr>
                    <w:rFonts w:asciiTheme="majorHAnsi" w:eastAsiaTheme="majorEastAsia" w:hAnsiTheme="majorHAnsi" w:cstheme="majorBidi"/>
                    <w:color w:val="808080" w:themeColor="background1" w:themeShade="80"/>
                    <w:sz w:val="44"/>
                    <w:szCs w:val="44"/>
                  </w:rPr>
                  <w:t xml:space="preserve"> </w:t>
                </w:r>
                <w:proofErr w:type="spellStart"/>
                <w:r w:rsidR="00C70CF2">
                  <w:rPr>
                    <w:rFonts w:asciiTheme="majorHAnsi" w:eastAsiaTheme="majorEastAsia" w:hAnsiTheme="majorHAnsi" w:cstheme="majorBidi"/>
                    <w:color w:val="808080" w:themeColor="background1" w:themeShade="80"/>
                    <w:sz w:val="44"/>
                    <w:szCs w:val="44"/>
                  </w:rPr>
                  <w:t>Dökümanı</w:t>
                </w:r>
                <w:proofErr w:type="spellEnd"/>
              </w:p>
            </w:tc>
          </w:tr>
          <w:tr w:rsidR="0078734D" w:rsidRPr="00F103FD" w14:paraId="58F70F30" w14:textId="77777777" w:rsidTr="00863C0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68FE2A9" w14:textId="77777777" w:rsidR="0078734D" w:rsidRPr="00F103FD" w:rsidRDefault="0078734D" w:rsidP="00863C0D">
                <w:pPr>
                  <w:pStyle w:val="AralkYok"/>
                  <w:jc w:val="both"/>
                  <w:rPr>
                    <w:b/>
                    <w:bCs/>
                  </w:rPr>
                </w:pPr>
              </w:p>
            </w:tc>
          </w:tr>
          <w:tr w:rsidR="0078734D" w:rsidRPr="00F103FD" w14:paraId="5B9960C4" w14:textId="77777777" w:rsidTr="00863C0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90E7B35" w14:textId="77777777" w:rsidR="0078734D" w:rsidRPr="00F103FD" w:rsidRDefault="0078734D" w:rsidP="00863C0D">
                <w:pPr>
                  <w:pStyle w:val="AralkYok"/>
                  <w:jc w:val="both"/>
                  <w:rPr>
                    <w:b/>
                    <w:bCs/>
                  </w:rPr>
                </w:pPr>
              </w:p>
            </w:tc>
          </w:tr>
        </w:tbl>
        <w:p w14:paraId="2622281B" w14:textId="77777777" w:rsidR="0078734D" w:rsidRPr="00F103FD" w:rsidRDefault="0078734D" w:rsidP="0078734D">
          <w:pPr>
            <w:jc w:val="both"/>
          </w:pPr>
        </w:p>
        <w:p w14:paraId="076952AD" w14:textId="1253A0F3" w:rsidR="0078734D" w:rsidRPr="00F103FD" w:rsidRDefault="0078734D" w:rsidP="0078734D">
          <w:pPr>
            <w:jc w:val="both"/>
          </w:pPr>
        </w:p>
        <w:p w14:paraId="6E957988" w14:textId="77777777" w:rsidR="0078734D" w:rsidRPr="00F103FD" w:rsidRDefault="0078734D" w:rsidP="0078734D">
          <w:pPr>
            <w:jc w:val="both"/>
          </w:pPr>
        </w:p>
        <w:p w14:paraId="22F5B11A" w14:textId="71EB42C5" w:rsidR="0078734D" w:rsidRPr="00C70CF2" w:rsidRDefault="0078734D" w:rsidP="00C70CF2">
          <w:pPr>
            <w:jc w:val="both"/>
          </w:pPr>
          <w:r w:rsidRPr="00F103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CB9320" wp14:editId="5BA2B1F5">
                    <wp:simplePos x="0" y="0"/>
                    <wp:positionH relativeFrom="column">
                      <wp:posOffset>76872</wp:posOffset>
                    </wp:positionH>
                    <wp:positionV relativeFrom="paragraph">
                      <wp:posOffset>1864174</wp:posOffset>
                    </wp:positionV>
                    <wp:extent cx="3696970" cy="1714500"/>
                    <wp:effectExtent l="0" t="0" r="0" b="0"/>
                    <wp:wrapNone/>
                    <wp:docPr id="4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96970" cy="171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8C902B" w14:textId="77777777" w:rsidR="001C650D" w:rsidRPr="00EF6FC4" w:rsidRDefault="001C650D" w:rsidP="0078734D">
                                <w:pPr>
                                  <w:pStyle w:val="PreparedBy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background1" w:themeShade="80"/>
                                    </w:rPr>
                                    <w:alias w:val="Author"/>
                                    <w:id w:val="1176774532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b/>
                                        <w:bCs/>
                                        <w:color w:val="808080" w:themeColor="background1" w:themeShade="8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3B839863" w14:textId="77777777" w:rsidR="001C650D" w:rsidRPr="00EF6FC4" w:rsidRDefault="001C650D" w:rsidP="0078734D">
                                <w:pPr>
                                  <w:pStyle w:val="PreparedBy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>B1 Yönetim Sistemleri Yazılım ve Danışmanlık Ltd. Şti</w:t>
                                </w:r>
                              </w:p>
                              <w:p w14:paraId="4279F4D7" w14:textId="77777777" w:rsidR="001C650D" w:rsidRDefault="001C650D" w:rsidP="0078734D">
                                <w:pPr>
                                  <w:pStyle w:val="PreparedBy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  <w:r w:rsidRPr="00030944"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>Esentepe Mah. Kasap Sok., Eser İş Merkezi</w:t>
                                </w:r>
                              </w:p>
                              <w:p w14:paraId="5BB2C501" w14:textId="77777777" w:rsidR="001C650D" w:rsidRDefault="001C650D" w:rsidP="0078734D">
                                <w:pPr>
                                  <w:pStyle w:val="PreparedBy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  <w:r w:rsidRPr="00030944"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 xml:space="preserve">B Blok No:18/39 Kat : 4 / Şişli / </w:t>
                                </w:r>
                                <w:proofErr w:type="spellStart"/>
                                <w:r w:rsidRPr="00030944"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>Istanbul</w:t>
                                </w:r>
                                <w:proofErr w:type="spellEnd"/>
                              </w:p>
                              <w:p w14:paraId="743C9C97" w14:textId="77777777" w:rsidR="001C650D" w:rsidRDefault="001C650D" w:rsidP="0078734D">
                                <w:pPr>
                                  <w:pStyle w:val="PreparedBy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</w:p>
                              <w:p w14:paraId="50BF7A05" w14:textId="77777777" w:rsidR="001C650D" w:rsidRPr="00EF6FC4" w:rsidRDefault="001C650D" w:rsidP="0078734D">
                                <w:pPr>
                                  <w:pStyle w:val="PreparedBy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</w:p>
                              <w:p w14:paraId="5CB8EC67" w14:textId="77777777" w:rsidR="001C650D" w:rsidRPr="00EF6FC4" w:rsidRDefault="001C650D" w:rsidP="0078734D">
                                <w:pPr>
                                  <w:pStyle w:val="PreparedBy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>Version</w:t>
                                </w:r>
                                <w:proofErr w:type="spellEnd"/>
                                <w:r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ab/>
                                  <w:t>: 01</w:t>
                                </w:r>
                              </w:p>
                              <w:p w14:paraId="3D521C69" w14:textId="42FDF7E8" w:rsidR="001C650D" w:rsidRPr="00EF6FC4" w:rsidRDefault="001C650D" w:rsidP="0078734D">
                                <w:pPr>
                                  <w:pStyle w:val="PreparedBy"/>
                                  <w:ind w:hanging="1701"/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</w:pPr>
                                <w:r w:rsidRPr="00EF6FC4"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>Tarih</w:t>
                                </w:r>
                                <w:r w:rsidRPr="00EF6FC4"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>Date</w:t>
                                </w:r>
                                <w:proofErr w:type="spellEnd"/>
                                <w:r w:rsidRPr="00EF6FC4"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ab/>
                                  <w:t xml:space="preserve">: </w:t>
                                </w:r>
                                <w:r>
                                  <w:rPr>
                                    <w:color w:val="808080" w:themeColor="background1" w:themeShade="80"/>
                                    <w:lang w:val="tr-TR"/>
                                  </w:rPr>
                                  <w:t>27-06-2019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CB9320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6.05pt;margin-top:146.8pt;width:291.1pt;height:1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" filled="f" stroked="f">
                    <v:textbox>
                      <w:txbxContent>
                        <w:p w14:paraId="508C902B" w14:textId="77777777" w:rsidR="001C650D" w:rsidRPr="00EF6FC4" w:rsidRDefault="001C650D" w:rsidP="0078734D">
                          <w:pPr>
                            <w:pStyle w:val="PreparedBy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808080" w:themeColor="background1" w:themeShade="80"/>
                              </w:rPr>
                              <w:alias w:val="Author"/>
                              <w:id w:val="1176774532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color w:val="808080" w:themeColor="background1" w:themeShade="8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3B839863" w14:textId="77777777" w:rsidR="001C650D" w:rsidRPr="00EF6FC4" w:rsidRDefault="001C650D" w:rsidP="0078734D">
                          <w:pPr>
                            <w:pStyle w:val="PreparedBy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  <w:r>
                            <w:rPr>
                              <w:color w:val="808080" w:themeColor="background1" w:themeShade="80"/>
                              <w:lang w:val="tr-TR"/>
                            </w:rPr>
                            <w:t>B1 Yönetim Sistemleri Yazılım ve Danışmanlık Ltd. Şti</w:t>
                          </w:r>
                        </w:p>
                        <w:p w14:paraId="4279F4D7" w14:textId="77777777" w:rsidR="001C650D" w:rsidRDefault="001C650D" w:rsidP="0078734D">
                          <w:pPr>
                            <w:pStyle w:val="PreparedBy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  <w:r w:rsidRPr="00030944">
                            <w:rPr>
                              <w:color w:val="808080" w:themeColor="background1" w:themeShade="80"/>
                              <w:lang w:val="tr-TR"/>
                            </w:rPr>
                            <w:t>Esentepe Mah. Kasap Sok., Eser İş Merkezi</w:t>
                          </w:r>
                        </w:p>
                        <w:p w14:paraId="5BB2C501" w14:textId="77777777" w:rsidR="001C650D" w:rsidRDefault="001C650D" w:rsidP="0078734D">
                          <w:pPr>
                            <w:pStyle w:val="PreparedBy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  <w:r w:rsidRPr="00030944">
                            <w:rPr>
                              <w:color w:val="808080" w:themeColor="background1" w:themeShade="80"/>
                              <w:lang w:val="tr-TR"/>
                            </w:rPr>
                            <w:t xml:space="preserve">B Blok No:18/39 Kat : 4 / Şişli / </w:t>
                          </w:r>
                          <w:proofErr w:type="spellStart"/>
                          <w:r w:rsidRPr="00030944">
                            <w:rPr>
                              <w:color w:val="808080" w:themeColor="background1" w:themeShade="80"/>
                              <w:lang w:val="tr-TR"/>
                            </w:rPr>
                            <w:t>Istanbul</w:t>
                          </w:r>
                          <w:proofErr w:type="spellEnd"/>
                        </w:p>
                        <w:p w14:paraId="743C9C97" w14:textId="77777777" w:rsidR="001C650D" w:rsidRDefault="001C650D" w:rsidP="0078734D">
                          <w:pPr>
                            <w:pStyle w:val="PreparedBy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</w:p>
                        <w:p w14:paraId="50BF7A05" w14:textId="77777777" w:rsidR="001C650D" w:rsidRPr="00EF6FC4" w:rsidRDefault="001C650D" w:rsidP="0078734D">
                          <w:pPr>
                            <w:pStyle w:val="PreparedBy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</w:p>
                        <w:p w14:paraId="5CB8EC67" w14:textId="77777777" w:rsidR="001C650D" w:rsidRPr="00EF6FC4" w:rsidRDefault="001C650D" w:rsidP="0078734D">
                          <w:pPr>
                            <w:pStyle w:val="PreparedBy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lang w:val="tr-TR"/>
                            </w:rPr>
                            <w:t>Version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lang w:val="tr-TR"/>
                            </w:rPr>
                            <w:tab/>
                            <w:t>: 01</w:t>
                          </w:r>
                        </w:p>
                        <w:p w14:paraId="3D521C69" w14:textId="42FDF7E8" w:rsidR="001C650D" w:rsidRPr="00EF6FC4" w:rsidRDefault="001C650D" w:rsidP="0078734D">
                          <w:pPr>
                            <w:pStyle w:val="PreparedBy"/>
                            <w:ind w:hanging="1701"/>
                            <w:rPr>
                              <w:color w:val="808080" w:themeColor="background1" w:themeShade="80"/>
                              <w:lang w:val="tr-TR"/>
                            </w:rPr>
                          </w:pPr>
                          <w:r w:rsidRPr="00EF6FC4">
                            <w:rPr>
                              <w:color w:val="808080" w:themeColor="background1" w:themeShade="80"/>
                              <w:lang w:val="tr-TR"/>
                            </w:rPr>
                            <w:t>Tarih</w:t>
                          </w:r>
                          <w:r w:rsidRPr="00EF6FC4">
                            <w:rPr>
                              <w:color w:val="808080" w:themeColor="background1" w:themeShade="80"/>
                              <w:lang w:val="tr-TR"/>
                            </w:rPr>
                            <w:tab/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lang w:val="tr-TR"/>
                            </w:rPr>
                            <w:t>Date</w:t>
                          </w:r>
                          <w:proofErr w:type="spellEnd"/>
                          <w:r w:rsidRPr="00EF6FC4">
                            <w:rPr>
                              <w:color w:val="808080" w:themeColor="background1" w:themeShade="80"/>
                              <w:lang w:val="tr-TR"/>
                            </w:rPr>
                            <w:tab/>
                            <w:t xml:space="preserve">: </w:t>
                          </w:r>
                          <w:r>
                            <w:rPr>
                              <w:color w:val="808080" w:themeColor="background1" w:themeShade="80"/>
                              <w:lang w:val="tr-TR"/>
                            </w:rPr>
                            <w:t>27-06-2019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F103FD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 w:eastAsia="tr-TR"/>
        </w:rPr>
        <w:id w:val="7203362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14:paraId="0C7B43CB" w14:textId="34900E0F" w:rsidR="00B86761" w:rsidRDefault="00B86761">
          <w:pPr>
            <w:pStyle w:val="TBal"/>
          </w:pPr>
          <w:r>
            <w:t>Contents</w:t>
          </w:r>
        </w:p>
        <w:p w14:paraId="24D89191" w14:textId="77777777" w:rsidR="00117CB3" w:rsidRDefault="00B86761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74939" w:history="1">
            <w:r w:rsidR="00117CB3" w:rsidRPr="00DD4463">
              <w:rPr>
                <w:rStyle w:val="Kpr"/>
              </w:rPr>
              <w:t>Genel Tanım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_Toc13574939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3</w:t>
            </w:r>
            <w:r w:rsidR="00117CB3">
              <w:rPr>
                <w:webHidden/>
              </w:rPr>
              <w:fldChar w:fldCharType="end"/>
            </w:r>
          </w:hyperlink>
        </w:p>
        <w:p w14:paraId="23552712" w14:textId="77777777" w:rsidR="00117CB3" w:rsidRDefault="001C650D">
          <w:pPr>
            <w:pStyle w:val="T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tr-TR" w:eastAsia="tr-TR"/>
            </w:rPr>
          </w:pPr>
          <w:hyperlink w:anchor="_Toc13574940" w:history="1">
            <w:r w:rsidR="00117CB3" w:rsidRPr="00DD4463">
              <w:rPr>
                <w:rStyle w:val="Kpr"/>
                <w:noProof/>
              </w:rPr>
              <w:t>Sınırlamalar</w:t>
            </w:r>
            <w:r w:rsidR="00117CB3">
              <w:rPr>
                <w:noProof/>
                <w:webHidden/>
              </w:rPr>
              <w:tab/>
            </w:r>
            <w:r w:rsidR="00117CB3">
              <w:rPr>
                <w:noProof/>
                <w:webHidden/>
              </w:rPr>
              <w:fldChar w:fldCharType="begin"/>
            </w:r>
            <w:r w:rsidR="00117CB3">
              <w:rPr>
                <w:noProof/>
                <w:webHidden/>
              </w:rPr>
              <w:instrText xml:space="preserve"> PAGEREF _Toc13574940 \h </w:instrText>
            </w:r>
            <w:r w:rsidR="00117CB3">
              <w:rPr>
                <w:noProof/>
                <w:webHidden/>
              </w:rPr>
            </w:r>
            <w:r w:rsidR="00117CB3">
              <w:rPr>
                <w:noProof/>
                <w:webHidden/>
              </w:rPr>
              <w:fldChar w:fldCharType="separate"/>
            </w:r>
            <w:r w:rsidR="00117CB3">
              <w:rPr>
                <w:noProof/>
                <w:webHidden/>
              </w:rPr>
              <w:t>3</w:t>
            </w:r>
            <w:r w:rsidR="00117CB3">
              <w:rPr>
                <w:noProof/>
                <w:webHidden/>
              </w:rPr>
              <w:fldChar w:fldCharType="end"/>
            </w:r>
          </w:hyperlink>
        </w:p>
        <w:p w14:paraId="14C89B48" w14:textId="77777777" w:rsidR="00117CB3" w:rsidRDefault="001C650D">
          <w:pPr>
            <w:pStyle w:val="T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tr-TR" w:eastAsia="tr-TR"/>
            </w:rPr>
          </w:pPr>
          <w:hyperlink w:anchor="_Toc13574941" w:history="1">
            <w:r w:rsidR="00117CB3" w:rsidRPr="00DD4463">
              <w:rPr>
                <w:rStyle w:val="Kpr"/>
                <w:noProof/>
              </w:rPr>
              <w:t>Açıklama</w:t>
            </w:r>
            <w:r w:rsidR="00117CB3">
              <w:rPr>
                <w:noProof/>
                <w:webHidden/>
              </w:rPr>
              <w:tab/>
            </w:r>
            <w:r w:rsidR="00117CB3">
              <w:rPr>
                <w:noProof/>
                <w:webHidden/>
              </w:rPr>
              <w:fldChar w:fldCharType="begin"/>
            </w:r>
            <w:r w:rsidR="00117CB3">
              <w:rPr>
                <w:noProof/>
                <w:webHidden/>
              </w:rPr>
              <w:instrText xml:space="preserve"> PAGEREF _Toc13574941 \h </w:instrText>
            </w:r>
            <w:r w:rsidR="00117CB3">
              <w:rPr>
                <w:noProof/>
                <w:webHidden/>
              </w:rPr>
            </w:r>
            <w:r w:rsidR="00117CB3">
              <w:rPr>
                <w:noProof/>
                <w:webHidden/>
              </w:rPr>
              <w:fldChar w:fldCharType="separate"/>
            </w:r>
            <w:r w:rsidR="00117CB3">
              <w:rPr>
                <w:noProof/>
                <w:webHidden/>
              </w:rPr>
              <w:t>3</w:t>
            </w:r>
            <w:r w:rsidR="00117CB3">
              <w:rPr>
                <w:noProof/>
                <w:webHidden/>
              </w:rPr>
              <w:fldChar w:fldCharType="end"/>
            </w:r>
          </w:hyperlink>
        </w:p>
        <w:p w14:paraId="6EF9E668" w14:textId="77777777" w:rsidR="00117CB3" w:rsidRDefault="001C650D">
          <w:pPr>
            <w:pStyle w:val="T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tr-TR" w:eastAsia="tr-TR"/>
            </w:rPr>
          </w:pPr>
          <w:hyperlink w:anchor="_Toc13574942" w:history="1">
            <w:r w:rsidR="00117CB3" w:rsidRPr="00DD4463">
              <w:rPr>
                <w:rStyle w:val="Kpr"/>
                <w:noProof/>
              </w:rPr>
              <w:t>Postman</w:t>
            </w:r>
            <w:r w:rsidR="00117CB3">
              <w:rPr>
                <w:noProof/>
                <w:webHidden/>
              </w:rPr>
              <w:tab/>
            </w:r>
            <w:r w:rsidR="00117CB3">
              <w:rPr>
                <w:noProof/>
                <w:webHidden/>
              </w:rPr>
              <w:fldChar w:fldCharType="begin"/>
            </w:r>
            <w:r w:rsidR="00117CB3">
              <w:rPr>
                <w:noProof/>
                <w:webHidden/>
              </w:rPr>
              <w:instrText xml:space="preserve"> PAGEREF _Toc13574942 \h </w:instrText>
            </w:r>
            <w:r w:rsidR="00117CB3">
              <w:rPr>
                <w:noProof/>
                <w:webHidden/>
              </w:rPr>
            </w:r>
            <w:r w:rsidR="00117CB3">
              <w:rPr>
                <w:noProof/>
                <w:webHidden/>
              </w:rPr>
              <w:fldChar w:fldCharType="separate"/>
            </w:r>
            <w:r w:rsidR="00117CB3">
              <w:rPr>
                <w:noProof/>
                <w:webHidden/>
              </w:rPr>
              <w:t>4</w:t>
            </w:r>
            <w:r w:rsidR="00117CB3">
              <w:rPr>
                <w:noProof/>
                <w:webHidden/>
              </w:rPr>
              <w:fldChar w:fldCharType="end"/>
            </w:r>
          </w:hyperlink>
        </w:p>
        <w:p w14:paraId="0409080A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43" w:history="1">
            <w:r w:rsidR="00117CB3" w:rsidRPr="00DD4463">
              <w:rPr>
                <w:rStyle w:val="Kpr"/>
              </w:rPr>
              <w:t>Personel Kayıtlarının Alınması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_Toc13574943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5</w:t>
            </w:r>
            <w:r w:rsidR="00117CB3">
              <w:rPr>
                <w:webHidden/>
              </w:rPr>
              <w:fldChar w:fldCharType="end"/>
            </w:r>
          </w:hyperlink>
        </w:p>
        <w:p w14:paraId="69861C9B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44" w:history="1">
            <w:r w:rsidR="00117CB3" w:rsidRPr="00DD4463">
              <w:rPr>
                <w:rStyle w:val="Kpr"/>
              </w:rPr>
              <w:t>Personel Kayıtlarının Güncellenmesi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_Toc13574944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7</w:t>
            </w:r>
            <w:r w:rsidR="00117CB3">
              <w:rPr>
                <w:webHidden/>
              </w:rPr>
              <w:fldChar w:fldCharType="end"/>
            </w:r>
          </w:hyperlink>
        </w:p>
        <w:p w14:paraId="59045042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45" w:history="1">
            <w:r w:rsidR="00117CB3" w:rsidRPr="00DD4463">
              <w:rPr>
                <w:rStyle w:val="Kpr"/>
              </w:rPr>
              <w:t>Personel Kayıtlarının Silinmesi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_Toc13574945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8</w:t>
            </w:r>
            <w:r w:rsidR="00117CB3">
              <w:rPr>
                <w:webHidden/>
              </w:rPr>
              <w:fldChar w:fldCharType="end"/>
            </w:r>
          </w:hyperlink>
        </w:p>
        <w:p w14:paraId="1587C7AD" w14:textId="77777777" w:rsidR="00117CB3" w:rsidRDefault="001C650D">
          <w:pPr>
            <w:pStyle w:val="T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tr-TR" w:eastAsia="tr-TR"/>
            </w:rPr>
          </w:pPr>
          <w:hyperlink w:anchor="_Toc13574946" w:history="1">
            <w:r w:rsidR="00117CB3" w:rsidRPr="00DD4463">
              <w:rPr>
                <w:rStyle w:val="Kpr"/>
                <w:noProof/>
              </w:rPr>
              <w:t>Personel Kayıtları Modeli</w:t>
            </w:r>
            <w:r w:rsidR="00117CB3">
              <w:rPr>
                <w:noProof/>
                <w:webHidden/>
              </w:rPr>
              <w:tab/>
            </w:r>
            <w:r w:rsidR="00117CB3">
              <w:rPr>
                <w:noProof/>
                <w:webHidden/>
              </w:rPr>
              <w:fldChar w:fldCharType="begin"/>
            </w:r>
            <w:r w:rsidR="00117CB3">
              <w:rPr>
                <w:noProof/>
                <w:webHidden/>
              </w:rPr>
              <w:instrText xml:space="preserve"> PAGEREF _Toc13574946 \h </w:instrText>
            </w:r>
            <w:r w:rsidR="00117CB3">
              <w:rPr>
                <w:noProof/>
                <w:webHidden/>
              </w:rPr>
            </w:r>
            <w:r w:rsidR="00117CB3">
              <w:rPr>
                <w:noProof/>
                <w:webHidden/>
              </w:rPr>
              <w:fldChar w:fldCharType="separate"/>
            </w:r>
            <w:r w:rsidR="00117CB3">
              <w:rPr>
                <w:noProof/>
                <w:webHidden/>
              </w:rPr>
              <w:t>9</w:t>
            </w:r>
            <w:r w:rsidR="00117CB3">
              <w:rPr>
                <w:noProof/>
                <w:webHidden/>
              </w:rPr>
              <w:fldChar w:fldCharType="end"/>
            </w:r>
          </w:hyperlink>
        </w:p>
        <w:p w14:paraId="1503E735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47" w:history="1">
            <w:r w:rsidR="00117CB3" w:rsidRPr="00DD4463">
              <w:rPr>
                <w:rStyle w:val="Kpr"/>
              </w:rPr>
              <w:t>Roster Plan Kayıtlarının Alınması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_Toc13574947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10</w:t>
            </w:r>
            <w:r w:rsidR="00117CB3">
              <w:rPr>
                <w:webHidden/>
              </w:rPr>
              <w:fldChar w:fldCharType="end"/>
            </w:r>
          </w:hyperlink>
        </w:p>
        <w:p w14:paraId="51C987F0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48" w:history="1">
            <w:r w:rsidR="00117CB3" w:rsidRPr="00DD4463">
              <w:rPr>
                <w:rStyle w:val="Kpr"/>
              </w:rPr>
              <w:t>Roster Plan Kayıtlarının Güncellenmesi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_Toc13574948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11</w:t>
            </w:r>
            <w:r w:rsidR="00117CB3">
              <w:rPr>
                <w:webHidden/>
              </w:rPr>
              <w:fldChar w:fldCharType="end"/>
            </w:r>
          </w:hyperlink>
        </w:p>
        <w:p w14:paraId="3B70D80E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49" w:history="1">
            <w:r w:rsidR="00117CB3" w:rsidRPr="00DD4463">
              <w:rPr>
                <w:rStyle w:val="Kpr"/>
              </w:rPr>
              <w:t>Roster Plan Kayıtlarının Silinmesi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_Toc13574949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12</w:t>
            </w:r>
            <w:r w:rsidR="00117CB3">
              <w:rPr>
                <w:webHidden/>
              </w:rPr>
              <w:fldChar w:fldCharType="end"/>
            </w:r>
          </w:hyperlink>
        </w:p>
        <w:p w14:paraId="731D7111" w14:textId="77777777" w:rsidR="00117CB3" w:rsidRDefault="001C650D">
          <w:pPr>
            <w:pStyle w:val="T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tr-TR" w:eastAsia="tr-TR"/>
            </w:rPr>
          </w:pPr>
          <w:hyperlink w:anchor="_Toc13574950" w:history="1">
            <w:r w:rsidR="00117CB3" w:rsidRPr="00DD4463">
              <w:rPr>
                <w:rStyle w:val="Kpr"/>
                <w:noProof/>
              </w:rPr>
              <w:t>Roster Plan Modeli</w:t>
            </w:r>
            <w:r w:rsidR="00117CB3">
              <w:rPr>
                <w:noProof/>
                <w:webHidden/>
              </w:rPr>
              <w:tab/>
            </w:r>
            <w:r w:rsidR="00117CB3">
              <w:rPr>
                <w:noProof/>
                <w:webHidden/>
              </w:rPr>
              <w:fldChar w:fldCharType="begin"/>
            </w:r>
            <w:r w:rsidR="00117CB3">
              <w:rPr>
                <w:noProof/>
                <w:webHidden/>
              </w:rPr>
              <w:instrText xml:space="preserve"> PAGEREF _Toc13574950 \h </w:instrText>
            </w:r>
            <w:r w:rsidR="00117CB3">
              <w:rPr>
                <w:noProof/>
                <w:webHidden/>
              </w:rPr>
            </w:r>
            <w:r w:rsidR="00117CB3">
              <w:rPr>
                <w:noProof/>
                <w:webHidden/>
              </w:rPr>
              <w:fldChar w:fldCharType="separate"/>
            </w:r>
            <w:r w:rsidR="00117CB3">
              <w:rPr>
                <w:noProof/>
                <w:webHidden/>
              </w:rPr>
              <w:t>13</w:t>
            </w:r>
            <w:r w:rsidR="00117CB3">
              <w:rPr>
                <w:noProof/>
                <w:webHidden/>
              </w:rPr>
              <w:fldChar w:fldCharType="end"/>
            </w:r>
          </w:hyperlink>
        </w:p>
        <w:p w14:paraId="4B878D2A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51" w:history="1">
            <w:r w:rsidR="00117CB3" w:rsidRPr="00DD4463">
              <w:rPr>
                <w:rStyle w:val="Kpr"/>
              </w:rPr>
              <w:t>İzin Bilgi Kayıtlarının Alınması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_Toc13574951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14</w:t>
            </w:r>
            <w:r w:rsidR="00117CB3">
              <w:rPr>
                <w:webHidden/>
              </w:rPr>
              <w:fldChar w:fldCharType="end"/>
            </w:r>
          </w:hyperlink>
        </w:p>
        <w:p w14:paraId="2A3F64FE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52" w:history="1">
            <w:r w:rsidR="00117CB3" w:rsidRPr="00DD4463">
              <w:rPr>
                <w:rStyle w:val="Kpr"/>
              </w:rPr>
              <w:t>İzin Bilgi Kayıtlarının Güncellenmesi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_Toc13574952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15</w:t>
            </w:r>
            <w:r w:rsidR="00117CB3">
              <w:rPr>
                <w:webHidden/>
              </w:rPr>
              <w:fldChar w:fldCharType="end"/>
            </w:r>
          </w:hyperlink>
        </w:p>
        <w:p w14:paraId="5D122ADB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53" w:history="1">
            <w:r w:rsidR="00117CB3" w:rsidRPr="00DD4463">
              <w:rPr>
                <w:rStyle w:val="Kpr"/>
              </w:rPr>
              <w:t>İzin Bilgi Kayıtlarının Silinmesi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_Toc13574953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16</w:t>
            </w:r>
            <w:r w:rsidR="00117CB3">
              <w:rPr>
                <w:webHidden/>
              </w:rPr>
              <w:fldChar w:fldCharType="end"/>
            </w:r>
          </w:hyperlink>
        </w:p>
        <w:p w14:paraId="1D02F172" w14:textId="77777777" w:rsidR="00117CB3" w:rsidRDefault="001C650D">
          <w:pPr>
            <w:pStyle w:val="T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tr-TR" w:eastAsia="tr-TR"/>
            </w:rPr>
          </w:pPr>
          <w:hyperlink w:anchor="_Toc13574954" w:history="1">
            <w:r w:rsidR="00117CB3" w:rsidRPr="00DD4463">
              <w:rPr>
                <w:rStyle w:val="Kpr"/>
                <w:noProof/>
              </w:rPr>
              <w:t>İzin Bilgileri Modeli</w:t>
            </w:r>
            <w:r w:rsidR="00117CB3">
              <w:rPr>
                <w:noProof/>
                <w:webHidden/>
              </w:rPr>
              <w:tab/>
            </w:r>
            <w:r w:rsidR="00117CB3">
              <w:rPr>
                <w:noProof/>
                <w:webHidden/>
              </w:rPr>
              <w:fldChar w:fldCharType="begin"/>
            </w:r>
            <w:r w:rsidR="00117CB3">
              <w:rPr>
                <w:noProof/>
                <w:webHidden/>
              </w:rPr>
              <w:instrText xml:space="preserve"> PAGEREF _Toc13574954 \h </w:instrText>
            </w:r>
            <w:r w:rsidR="00117CB3">
              <w:rPr>
                <w:noProof/>
                <w:webHidden/>
              </w:rPr>
            </w:r>
            <w:r w:rsidR="00117CB3">
              <w:rPr>
                <w:noProof/>
                <w:webHidden/>
              </w:rPr>
              <w:fldChar w:fldCharType="separate"/>
            </w:r>
            <w:r w:rsidR="00117CB3">
              <w:rPr>
                <w:noProof/>
                <w:webHidden/>
              </w:rPr>
              <w:t>17</w:t>
            </w:r>
            <w:r w:rsidR="00117CB3">
              <w:rPr>
                <w:noProof/>
                <w:webHidden/>
              </w:rPr>
              <w:fldChar w:fldCharType="end"/>
            </w:r>
          </w:hyperlink>
        </w:p>
        <w:p w14:paraId="14F56CBF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55" w:history="1">
            <w:r w:rsidR="00117CB3" w:rsidRPr="00DD4463">
              <w:rPr>
                <w:rStyle w:val="Kpr"/>
                <w:shd w:val="clear" w:color="auto" w:fill="FFFFFF"/>
              </w:rPr>
              <w:t>Personel Devam Kayıtları Bilgilerinin Getirilmesi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_Toc13574955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18</w:t>
            </w:r>
            <w:r w:rsidR="00117CB3">
              <w:rPr>
                <w:webHidden/>
              </w:rPr>
              <w:fldChar w:fldCharType="end"/>
            </w:r>
          </w:hyperlink>
        </w:p>
        <w:p w14:paraId="2659960F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56" w:history="1">
            <w:r w:rsidR="00117CB3" w:rsidRPr="00DD4463">
              <w:rPr>
                <w:rStyle w:val="Kpr"/>
              </w:rPr>
              <w:t>Personel Devam Kayıtlarının Güncellenmesi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_Toc13574956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19</w:t>
            </w:r>
            <w:r w:rsidR="00117CB3">
              <w:rPr>
                <w:webHidden/>
              </w:rPr>
              <w:fldChar w:fldCharType="end"/>
            </w:r>
          </w:hyperlink>
        </w:p>
        <w:p w14:paraId="55DE798A" w14:textId="77777777" w:rsidR="00117CB3" w:rsidRDefault="001C650D">
          <w:pPr>
            <w:pStyle w:val="T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tr-TR" w:eastAsia="tr-TR"/>
            </w:rPr>
          </w:pPr>
          <w:hyperlink w:anchor="_Toc13574957" w:history="1">
            <w:r w:rsidR="00117CB3" w:rsidRPr="00DD4463">
              <w:rPr>
                <w:rStyle w:val="Kpr"/>
              </w:rPr>
              <w:t>Personel Devam Kayıtlarının Silinmesi</w:t>
            </w:r>
            <w:r w:rsidR="00117CB3">
              <w:rPr>
                <w:webHidden/>
              </w:rPr>
              <w:tab/>
            </w:r>
            <w:r w:rsidR="00117CB3">
              <w:rPr>
                <w:webHidden/>
              </w:rPr>
              <w:fldChar w:fldCharType="begin"/>
            </w:r>
            <w:r w:rsidR="00117CB3">
              <w:rPr>
                <w:webHidden/>
              </w:rPr>
              <w:instrText xml:space="preserve"> PAGEREF _Toc13574957 \h </w:instrText>
            </w:r>
            <w:r w:rsidR="00117CB3">
              <w:rPr>
                <w:webHidden/>
              </w:rPr>
            </w:r>
            <w:r w:rsidR="00117CB3">
              <w:rPr>
                <w:webHidden/>
              </w:rPr>
              <w:fldChar w:fldCharType="separate"/>
            </w:r>
            <w:r w:rsidR="00117CB3">
              <w:rPr>
                <w:webHidden/>
              </w:rPr>
              <w:t>20</w:t>
            </w:r>
            <w:r w:rsidR="00117CB3">
              <w:rPr>
                <w:webHidden/>
              </w:rPr>
              <w:fldChar w:fldCharType="end"/>
            </w:r>
          </w:hyperlink>
        </w:p>
        <w:p w14:paraId="52E996E5" w14:textId="77777777" w:rsidR="00117CB3" w:rsidRDefault="001C650D">
          <w:pPr>
            <w:pStyle w:val="T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tr-TR" w:eastAsia="tr-TR"/>
            </w:rPr>
          </w:pPr>
          <w:hyperlink w:anchor="_Toc13574958" w:history="1">
            <w:r w:rsidR="00117CB3" w:rsidRPr="00DD4463">
              <w:rPr>
                <w:rStyle w:val="Kpr"/>
                <w:noProof/>
              </w:rPr>
              <w:t>Personel Devam Kayıtları Modeli</w:t>
            </w:r>
            <w:r w:rsidR="00117CB3">
              <w:rPr>
                <w:noProof/>
                <w:webHidden/>
              </w:rPr>
              <w:tab/>
            </w:r>
            <w:r w:rsidR="00117CB3">
              <w:rPr>
                <w:noProof/>
                <w:webHidden/>
              </w:rPr>
              <w:fldChar w:fldCharType="begin"/>
            </w:r>
            <w:r w:rsidR="00117CB3">
              <w:rPr>
                <w:noProof/>
                <w:webHidden/>
              </w:rPr>
              <w:instrText xml:space="preserve"> PAGEREF _Toc13574958 \h </w:instrText>
            </w:r>
            <w:r w:rsidR="00117CB3">
              <w:rPr>
                <w:noProof/>
                <w:webHidden/>
              </w:rPr>
            </w:r>
            <w:r w:rsidR="00117CB3">
              <w:rPr>
                <w:noProof/>
                <w:webHidden/>
              </w:rPr>
              <w:fldChar w:fldCharType="separate"/>
            </w:r>
            <w:r w:rsidR="00117CB3">
              <w:rPr>
                <w:noProof/>
                <w:webHidden/>
              </w:rPr>
              <w:t>21</w:t>
            </w:r>
            <w:r w:rsidR="00117CB3">
              <w:rPr>
                <w:noProof/>
                <w:webHidden/>
              </w:rPr>
              <w:fldChar w:fldCharType="end"/>
            </w:r>
          </w:hyperlink>
        </w:p>
        <w:p w14:paraId="6FE47CF6" w14:textId="718FCBF3" w:rsidR="00B86761" w:rsidRDefault="00B86761">
          <w:r>
            <w:rPr>
              <w:b/>
              <w:bCs/>
              <w:noProof/>
            </w:rPr>
            <w:fldChar w:fldCharType="end"/>
          </w:r>
        </w:p>
      </w:sdtContent>
    </w:sdt>
    <w:p w14:paraId="30414C01" w14:textId="5BD37CCA" w:rsidR="00C70CF2" w:rsidRDefault="00C70CF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br w:type="page"/>
      </w:r>
    </w:p>
    <w:p w14:paraId="32480FF3" w14:textId="28F2E2AF" w:rsidR="00315D05" w:rsidRDefault="00315D05" w:rsidP="00B86761">
      <w:pPr>
        <w:pStyle w:val="Balk1"/>
        <w:tabs>
          <w:tab w:val="center" w:pos="3690"/>
        </w:tabs>
      </w:pPr>
      <w:bookmarkStart w:id="0" w:name="_Toc13574939"/>
      <w:proofErr w:type="spellStart"/>
      <w:r>
        <w:lastRenderedPageBreak/>
        <w:t>Genel</w:t>
      </w:r>
      <w:proofErr w:type="spellEnd"/>
      <w:r>
        <w:t xml:space="preserve"> </w:t>
      </w:r>
      <w:proofErr w:type="spellStart"/>
      <w:r>
        <w:t>Tanım</w:t>
      </w:r>
      <w:bookmarkEnd w:id="0"/>
      <w:proofErr w:type="spellEnd"/>
      <w:r w:rsidR="00B86761">
        <w:tab/>
      </w:r>
    </w:p>
    <w:p w14:paraId="04AF93D8" w14:textId="5289D0E1" w:rsidR="004D0A9F" w:rsidRDefault="00F70B16" w:rsidP="004D0A9F">
      <w:r>
        <w:t>K</w:t>
      </w:r>
      <w:r w:rsidR="00315D05">
        <w:t xml:space="preserve">ullanacağınız tüm servislerin </w:t>
      </w:r>
      <w:proofErr w:type="spellStart"/>
      <w:r w:rsidR="00315D05">
        <w:t>Header’a</w:t>
      </w:r>
      <w:proofErr w:type="spellEnd"/>
      <w:r w:rsidR="00315D05">
        <w:t xml:space="preserve"> ekleyeceğiniz aşağıdaki isimli parametreler ile erişim sağlayabilirsiniz.</w:t>
      </w:r>
    </w:p>
    <w:p w14:paraId="5E5EBD7C" w14:textId="73982FB6" w:rsidR="00315D05" w:rsidRDefault="00315D05" w:rsidP="004D0A9F"/>
    <w:p w14:paraId="1EF00A43" w14:textId="77777777" w:rsidR="00F70B16" w:rsidRDefault="00315D05" w:rsidP="00315D05">
      <w:proofErr w:type="spellStart"/>
      <w:r>
        <w:t>Api</w:t>
      </w:r>
      <w:r w:rsidR="00D711A9">
        <w:t>K</w:t>
      </w:r>
      <w:r>
        <w:t>ey</w:t>
      </w:r>
      <w:proofErr w:type="spellEnd"/>
      <w:r>
        <w:t xml:space="preserve"> : </w:t>
      </w:r>
      <w:r w:rsidR="00F70B16" w:rsidRPr="00F70B16">
        <w:t>82717177-79d0-4124-ab8a-8ded8efec03e</w:t>
      </w:r>
    </w:p>
    <w:p w14:paraId="57B3AB83" w14:textId="20226075" w:rsidR="00315D05" w:rsidRDefault="00315D05" w:rsidP="00315D05">
      <w:proofErr w:type="spellStart"/>
      <w:r>
        <w:t>ApiSecret</w:t>
      </w:r>
      <w:proofErr w:type="spellEnd"/>
      <w:r>
        <w:t xml:space="preserve"> : </w:t>
      </w:r>
      <w:r w:rsidR="00F70B16" w:rsidRPr="00F70B16">
        <w:t>7b80f197-d2d2-413c-b4a5-255924bfca12</w:t>
      </w:r>
    </w:p>
    <w:p w14:paraId="18D288EE" w14:textId="77777777" w:rsidR="00315D05" w:rsidRDefault="00315D05" w:rsidP="00315D05"/>
    <w:p w14:paraId="1B908FD5" w14:textId="77777777" w:rsidR="00315D05" w:rsidRDefault="00315D05" w:rsidP="00315D05">
      <w:pPr>
        <w:pStyle w:val="Balk2"/>
      </w:pPr>
      <w:bookmarkStart w:id="1" w:name="_Toc13574940"/>
      <w:proofErr w:type="spellStart"/>
      <w:r>
        <w:t>Sınırlamalar</w:t>
      </w:r>
      <w:bookmarkEnd w:id="1"/>
      <w:proofErr w:type="spellEnd"/>
    </w:p>
    <w:p w14:paraId="13EA9275" w14:textId="370DA4B9" w:rsidR="00315D05" w:rsidRDefault="00315D05" w:rsidP="00315D05">
      <w:r>
        <w:t xml:space="preserve">İlgili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ile (bir saatte) sistemimize </w:t>
      </w:r>
      <w:proofErr w:type="spellStart"/>
      <w:r>
        <w:t>default</w:t>
      </w:r>
      <w:proofErr w:type="spellEnd"/>
      <w:r>
        <w:t xml:space="preserve"> olarak </w:t>
      </w:r>
      <w:r w:rsidR="00F70B16">
        <w:t>5000</w:t>
      </w:r>
      <w:r>
        <w:t xml:space="preserve"> </w:t>
      </w:r>
      <w:proofErr w:type="spellStart"/>
      <w:r>
        <w:t>request</w:t>
      </w:r>
      <w:proofErr w:type="spellEnd"/>
      <w:r>
        <w:t xml:space="preserve"> ile sınırlandırılmıştır</w:t>
      </w:r>
      <w:r w:rsidR="00D711A9">
        <w:t>.</w:t>
      </w:r>
      <w:r>
        <w:t xml:space="preserve"> Ancak gerektiği durumda bu sayının arttırılmasını makul bir neden belirterek yazılı olarak talep edebilirsiniz. Bu yüzden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bilgileri</w:t>
      </w:r>
      <w:r w:rsidR="00F24986">
        <w:t xml:space="preserve">nin güvenliği sizin sorumluğunuzda olacaktır. Herhangi bir şüpheli durumda </w:t>
      </w:r>
      <w:proofErr w:type="spellStart"/>
      <w:r w:rsidR="00F24986">
        <w:t>ApiKey</w:t>
      </w:r>
      <w:proofErr w:type="spellEnd"/>
      <w:r w:rsidR="00F24986">
        <w:t xml:space="preserve"> ve </w:t>
      </w:r>
      <w:proofErr w:type="spellStart"/>
      <w:r w:rsidR="00F24986">
        <w:t>ApiSecret</w:t>
      </w:r>
      <w:proofErr w:type="spellEnd"/>
      <w:r w:rsidR="00F24986">
        <w:t xml:space="preserve"> bilgilerini yeniden üretilmesini talep edebilirsiniz.</w:t>
      </w:r>
    </w:p>
    <w:p w14:paraId="52E91763" w14:textId="77777777" w:rsidR="00DA716D" w:rsidRDefault="00DA716D" w:rsidP="00315D05"/>
    <w:p w14:paraId="53330901" w14:textId="67ED559C" w:rsidR="00DA716D" w:rsidRDefault="00DA716D" w:rsidP="00DA716D">
      <w:pPr>
        <w:pStyle w:val="Balk2"/>
      </w:pPr>
      <w:bookmarkStart w:id="2" w:name="_Toc13574941"/>
      <w:proofErr w:type="spellStart"/>
      <w:r>
        <w:t>Açıklama</w:t>
      </w:r>
      <w:bookmarkEnd w:id="2"/>
      <w:proofErr w:type="spellEnd"/>
    </w:p>
    <w:p w14:paraId="173FDCC3" w14:textId="48FD6C26" w:rsidR="00DA716D" w:rsidRDefault="00DA716D" w:rsidP="00DA716D"/>
    <w:p w14:paraId="3D2AD4D5" w14:textId="334BD5B1" w:rsidR="00DA716D" w:rsidRPr="00DA716D" w:rsidRDefault="00DA716D" w:rsidP="00DA716D">
      <w:pPr>
        <w:ind w:firstLine="720"/>
      </w:pPr>
      <w:proofErr w:type="spellStart"/>
      <w:r w:rsidRPr="00DA716D">
        <w:rPr>
          <w:rFonts w:ascii="Segoe UI" w:eastAsia="Times New Roman" w:hAnsi="Segoe UI" w:cs="Segoe UI"/>
          <w:b/>
          <w:color w:val="24292E"/>
        </w:rPr>
        <w:t>NotifyAction</w:t>
      </w:r>
      <w:proofErr w:type="spellEnd"/>
      <w:r>
        <w:rPr>
          <w:rFonts w:ascii="Segoe UI" w:eastAsia="Times New Roman" w:hAnsi="Segoe UI" w:cs="Segoe UI"/>
          <w:color w:val="24292E"/>
        </w:rPr>
        <w:t xml:space="preserve"> alanı görüldüğü zaman </w:t>
      </w:r>
      <w:proofErr w:type="spellStart"/>
      <w:r>
        <w:rPr>
          <w:rFonts w:ascii="Segoe UI" w:eastAsia="Times New Roman" w:hAnsi="Segoe UI" w:cs="Segoe UI"/>
          <w:color w:val="24292E"/>
        </w:rPr>
        <w:t>Sms</w:t>
      </w:r>
      <w:proofErr w:type="spellEnd"/>
      <w:r>
        <w:rPr>
          <w:rFonts w:ascii="Segoe UI" w:eastAsia="Times New Roman" w:hAnsi="Segoe UI" w:cs="Segoe UI"/>
          <w:color w:val="24292E"/>
        </w:rPr>
        <w:t xml:space="preserve">, </w:t>
      </w:r>
      <w:proofErr w:type="spellStart"/>
      <w:r>
        <w:rPr>
          <w:rFonts w:ascii="Segoe UI" w:eastAsia="Times New Roman" w:hAnsi="Segoe UI" w:cs="Segoe UI"/>
          <w:color w:val="24292E"/>
        </w:rPr>
        <w:t>Email</w:t>
      </w:r>
      <w:proofErr w:type="spellEnd"/>
      <w:r>
        <w:rPr>
          <w:rFonts w:ascii="Segoe UI" w:eastAsia="Times New Roman" w:hAnsi="Segoe UI" w:cs="Segoe UI"/>
          <w:color w:val="24292E"/>
        </w:rPr>
        <w:t xml:space="preserve"> ,</w:t>
      </w:r>
      <w:proofErr w:type="spellStart"/>
      <w:r>
        <w:rPr>
          <w:rFonts w:ascii="Segoe UI" w:eastAsia="Times New Roman" w:hAnsi="Segoe UI" w:cs="Segoe UI"/>
          <w:color w:val="24292E"/>
        </w:rPr>
        <w:t>Push</w:t>
      </w:r>
      <w:proofErr w:type="spellEnd"/>
      <w:r>
        <w:rPr>
          <w:rFonts w:ascii="Segoe UI" w:eastAsia="Times New Roman" w:hAnsi="Segoe UI" w:cs="Segoe UI"/>
          <w:color w:val="24292E"/>
        </w:rPr>
        <w:t xml:space="preserve"> Notification tipinde seçenekler mevcuttur. Örneğin SMS tipinde göndermek isterseniz </w:t>
      </w:r>
      <w:proofErr w:type="spellStart"/>
      <w:r>
        <w:rPr>
          <w:rFonts w:ascii="Segoe UI" w:eastAsia="Times New Roman" w:hAnsi="Segoe UI" w:cs="Segoe UI"/>
          <w:color w:val="24292E"/>
        </w:rPr>
        <w:t>NotifyAction</w:t>
      </w:r>
      <w:proofErr w:type="spellEnd"/>
      <w:r>
        <w:rPr>
          <w:rFonts w:ascii="Segoe UI" w:eastAsia="Times New Roman" w:hAnsi="Segoe UI" w:cs="Segoe UI"/>
          <w:color w:val="24292E"/>
        </w:rPr>
        <w:t xml:space="preserve"> alanına “</w:t>
      </w:r>
      <w:proofErr w:type="spellStart"/>
      <w:r>
        <w:rPr>
          <w:rFonts w:ascii="Segoe UI" w:eastAsia="Times New Roman" w:hAnsi="Segoe UI" w:cs="Segoe UI"/>
          <w:color w:val="24292E"/>
        </w:rPr>
        <w:t>sms</w:t>
      </w:r>
      <w:proofErr w:type="spellEnd"/>
      <w:r>
        <w:rPr>
          <w:rFonts w:ascii="Segoe UI" w:eastAsia="Times New Roman" w:hAnsi="Segoe UI" w:cs="Segoe UI"/>
          <w:color w:val="24292E"/>
        </w:rPr>
        <w:t>” olarak yazmanız gerekmektedir. İki ya da daha fazla özellik kullanmak istenirse aralarına virgül koyarak “</w:t>
      </w:r>
      <w:proofErr w:type="spellStart"/>
      <w:r>
        <w:rPr>
          <w:rFonts w:ascii="Segoe UI" w:eastAsia="Times New Roman" w:hAnsi="Segoe UI" w:cs="Segoe UI"/>
          <w:color w:val="24292E"/>
        </w:rPr>
        <w:t>sms,email</w:t>
      </w:r>
      <w:proofErr w:type="spellEnd"/>
      <w:r>
        <w:rPr>
          <w:rFonts w:ascii="Segoe UI" w:eastAsia="Times New Roman" w:hAnsi="Segoe UI" w:cs="Segoe UI"/>
          <w:color w:val="24292E"/>
        </w:rPr>
        <w:t>” tarzında kullanım yapabilirsiniz.</w:t>
      </w:r>
    </w:p>
    <w:p w14:paraId="25C0B7F3" w14:textId="6D5DBAEB" w:rsidR="00216C0C" w:rsidRDefault="00216C0C" w:rsidP="00315D05"/>
    <w:p w14:paraId="1621340D" w14:textId="77777777" w:rsidR="001B0B97" w:rsidRDefault="001B0B97">
      <w:pPr>
        <w:rPr>
          <w:rFonts w:asciiTheme="majorHAnsi" w:eastAsiaTheme="majorEastAsia" w:hAnsiTheme="majorHAnsi" w:cstheme="majorBidi"/>
          <w:color w:val="1F4E79" w:themeColor="accent1" w:themeShade="80"/>
          <w:sz w:val="36"/>
          <w:szCs w:val="26"/>
        </w:rPr>
      </w:pPr>
      <w:r>
        <w:br w:type="page"/>
      </w:r>
    </w:p>
    <w:p w14:paraId="3FD8BAD0" w14:textId="5AE4C9DE" w:rsidR="00216C0C" w:rsidRDefault="00216C0C" w:rsidP="00216C0C">
      <w:pPr>
        <w:pStyle w:val="Balk2"/>
      </w:pPr>
      <w:bookmarkStart w:id="3" w:name="_Toc13574942"/>
      <w:r>
        <w:lastRenderedPageBreak/>
        <w:t>Postman</w:t>
      </w:r>
      <w:bookmarkEnd w:id="3"/>
    </w:p>
    <w:p w14:paraId="521205B3" w14:textId="4F8B0D6A" w:rsidR="00216C0C" w:rsidRDefault="00216C0C" w:rsidP="00216C0C">
      <w:proofErr w:type="spellStart"/>
      <w:r>
        <w:t>Api</w:t>
      </w:r>
      <w:proofErr w:type="spellEnd"/>
      <w:r>
        <w:t xml:space="preserve"> servislerimizi test etmeniz için </w:t>
      </w:r>
      <w:hyperlink r:id="rId9" w:history="1">
        <w:proofErr w:type="spellStart"/>
        <w:r w:rsidRPr="00216C0C">
          <w:rPr>
            <w:rStyle w:val="Kpr"/>
          </w:rPr>
          <w:t>postman</w:t>
        </w:r>
        <w:proofErr w:type="spellEnd"/>
      </w:hyperlink>
      <w:r>
        <w:t xml:space="preserve"> rest </w:t>
      </w:r>
      <w:proofErr w:type="spellStart"/>
      <w:r>
        <w:t>api</w:t>
      </w:r>
      <w:proofErr w:type="spellEnd"/>
      <w:r>
        <w:t xml:space="preserve"> </w:t>
      </w:r>
      <w:proofErr w:type="spellStart"/>
      <w:r>
        <w:t>tool’unu</w:t>
      </w:r>
      <w:proofErr w:type="spellEnd"/>
      <w:r>
        <w:t xml:space="preserve"> önermekteyiz. Eğer yoksa ilgili uygulamayı yükleyerek aşağıda paylaştığımız </w:t>
      </w:r>
      <w:proofErr w:type="spellStart"/>
      <w:r>
        <w:t>postman</w:t>
      </w:r>
      <w:proofErr w:type="spellEnd"/>
      <w:r>
        <w:t xml:space="preserve"> dosyasını aşağıdaki resimde tarif edildiği şekilde </w:t>
      </w:r>
      <w:proofErr w:type="spellStart"/>
      <w:r>
        <w:t>Collection’larınıza</w:t>
      </w:r>
      <w:proofErr w:type="spellEnd"/>
      <w:r>
        <w:t xml:space="preserve"> ekleyiniz.</w:t>
      </w:r>
    </w:p>
    <w:p w14:paraId="18718E21" w14:textId="03223A77" w:rsidR="00216C0C" w:rsidRDefault="00216C0C" w:rsidP="00216C0C"/>
    <w:p w14:paraId="57664341" w14:textId="77777777" w:rsidR="00216C0C" w:rsidRDefault="00216C0C" w:rsidP="00216C0C">
      <w:r>
        <w:rPr>
          <w:noProof/>
        </w:rPr>
        <w:drawing>
          <wp:inline distT="0" distB="0" distL="0" distR="0" wp14:anchorId="092F0875" wp14:editId="72A92274">
            <wp:extent cx="5010150" cy="407663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854" cy="40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E9B" w14:textId="0B96944A" w:rsidR="00216C0C" w:rsidRDefault="001B0B97" w:rsidP="00216C0C">
      <w:proofErr w:type="spellStart"/>
      <w:r>
        <w:t>Ilgili</w:t>
      </w:r>
      <w:proofErr w:type="spellEnd"/>
      <w:r>
        <w:t xml:space="preserve"> servisler için geliştirme yaptığınız dile göre kod örnekleri için </w:t>
      </w:r>
      <w:proofErr w:type="spellStart"/>
      <w:r>
        <w:t>code</w:t>
      </w:r>
      <w:proofErr w:type="spellEnd"/>
      <w:r>
        <w:t xml:space="preserve"> butonunu kullanabilirsiniz. </w:t>
      </w:r>
    </w:p>
    <w:p w14:paraId="3A812E8C" w14:textId="3E6A7E99" w:rsidR="00216C0C" w:rsidRPr="00216C0C" w:rsidRDefault="001B0B97" w:rsidP="00216C0C">
      <w:r>
        <w:rPr>
          <w:noProof/>
        </w:rPr>
        <w:drawing>
          <wp:inline distT="0" distB="0" distL="0" distR="0" wp14:anchorId="168790CC" wp14:editId="3CAB137A">
            <wp:extent cx="2952381" cy="157142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CDB" w14:textId="77777777" w:rsidR="001B0B97" w:rsidRDefault="001B0B97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br w:type="page"/>
      </w:r>
    </w:p>
    <w:p w14:paraId="0B67D53D" w14:textId="5AF858BD" w:rsidR="004D0A9F" w:rsidRDefault="007A17FA" w:rsidP="00F24986">
      <w:pPr>
        <w:pStyle w:val="Balk1"/>
      </w:pPr>
      <w:bookmarkStart w:id="4" w:name="_Toc13574943"/>
      <w:proofErr w:type="spellStart"/>
      <w:r>
        <w:lastRenderedPageBreak/>
        <w:t>Personel</w:t>
      </w:r>
      <w:proofErr w:type="spellEnd"/>
      <w:r w:rsidR="004F1797">
        <w:t xml:space="preserve"> </w:t>
      </w:r>
      <w:proofErr w:type="spellStart"/>
      <w:r w:rsidR="004F1797">
        <w:t>Kayıtlarının</w:t>
      </w:r>
      <w:proofErr w:type="spellEnd"/>
      <w:r w:rsidR="004F1797">
        <w:t xml:space="preserve"> </w:t>
      </w:r>
      <w:proofErr w:type="spellStart"/>
      <w:r w:rsidR="004F1797">
        <w:t>Alınması</w:t>
      </w:r>
      <w:bookmarkEnd w:id="4"/>
      <w:proofErr w:type="spellEnd"/>
    </w:p>
    <w:p w14:paraId="6697DDCE" w14:textId="0319599C" w:rsidR="00272526" w:rsidRDefault="007A17FA" w:rsidP="004D0A9F">
      <w:r>
        <w:t>Personel</w:t>
      </w:r>
      <w:r w:rsidR="00593B89">
        <w:t xml:space="preserve"> kayıtlarının alınması ile ilgili olarak dış dünyaya</w:t>
      </w:r>
      <w:r w:rsidR="00272526">
        <w:t xml:space="preserve"> açık olan servis adre</w:t>
      </w:r>
      <w:r w:rsidR="00216C0C">
        <w:t>s</w:t>
      </w:r>
      <w:r w:rsidR="00272526">
        <w:t>imiz aşağıdaki şekildedir.</w:t>
      </w:r>
    </w:p>
    <w:p w14:paraId="27C77127" w14:textId="77777777" w:rsidR="00216C0C" w:rsidRDefault="00216C0C" w:rsidP="004D0A9F"/>
    <w:p w14:paraId="0AEB3FE7" w14:textId="356C678C" w:rsidR="00272526" w:rsidRDefault="00216C0C" w:rsidP="00216C0C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 w:rsidR="00FE5C75">
        <w:t xml:space="preserve"> (GET)</w:t>
      </w:r>
    </w:p>
    <w:p w14:paraId="40AB35C9" w14:textId="05D256CE" w:rsidR="007A17FA" w:rsidRDefault="001C650D" w:rsidP="00216C0C">
      <w:pPr>
        <w:pStyle w:val="Balk5"/>
        <w:rPr>
          <w:rStyle w:val="Kpr"/>
          <w:rFonts w:asciiTheme="minorHAnsi" w:eastAsiaTheme="minorHAnsi" w:hAnsiTheme="minorHAnsi" w:cstheme="minorBidi"/>
        </w:rPr>
      </w:pPr>
      <w:hyperlink r:id="rId12" w:history="1">
        <w:r w:rsidR="00FD321B" w:rsidRPr="00FD321B">
          <w:t xml:space="preserve"> </w:t>
        </w:r>
        <w:r w:rsidR="00FD321B" w:rsidRPr="00FD321B">
          <w:rPr>
            <w:rStyle w:val="Kpr"/>
            <w:rFonts w:asciiTheme="minorHAnsi" w:eastAsiaTheme="minorHAnsi" w:hAnsiTheme="minorHAnsi" w:cstheme="minorBidi"/>
          </w:rPr>
          <w:t>https://api_docoplay.doco.com.tr</w:t>
        </w:r>
        <w:r w:rsidR="007A17FA" w:rsidRPr="00FF5B60">
          <w:rPr>
            <w:rStyle w:val="Kpr"/>
            <w:rFonts w:asciiTheme="minorHAnsi" w:eastAsiaTheme="minorHAnsi" w:hAnsiTheme="minorHAnsi" w:cstheme="minorBidi"/>
          </w:rPr>
          <w:t>/exapi/employee</w:t>
        </w:r>
      </w:hyperlink>
    </w:p>
    <w:p w14:paraId="6D456A35" w14:textId="77777777" w:rsidR="00085603" w:rsidRDefault="00085603" w:rsidP="00085603"/>
    <w:p w14:paraId="2A28F088" w14:textId="45B85EA8" w:rsidR="00085603" w:rsidRDefault="00085603" w:rsidP="00085603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GETByID</w:t>
      </w:r>
      <w:proofErr w:type="spellEnd"/>
      <w:r>
        <w:t>)</w:t>
      </w:r>
    </w:p>
    <w:p w14:paraId="07C126B1" w14:textId="3C5BE1CE" w:rsidR="00085603" w:rsidRPr="00085603" w:rsidRDefault="001C650D" w:rsidP="00085603">
      <w:pPr>
        <w:pStyle w:val="Balk5"/>
      </w:pPr>
      <w:hyperlink r:id="rId13" w:history="1">
        <w:r w:rsidR="00085603" w:rsidRPr="00FD321B">
          <w:t xml:space="preserve"> </w:t>
        </w:r>
        <w:r w:rsidR="00085603" w:rsidRPr="00FD321B">
          <w:rPr>
            <w:rStyle w:val="Kpr"/>
            <w:rFonts w:asciiTheme="minorHAnsi" w:eastAsiaTheme="minorHAnsi" w:hAnsiTheme="minorHAnsi" w:cstheme="minorBidi"/>
          </w:rPr>
          <w:t>https://api_docoplay.doco.com.tr</w:t>
        </w:r>
        <w:r w:rsidR="00085603" w:rsidRPr="00FF5B60">
          <w:rPr>
            <w:rStyle w:val="Kpr"/>
            <w:rFonts w:asciiTheme="minorHAnsi" w:eastAsiaTheme="minorHAnsi" w:hAnsiTheme="minorHAnsi" w:cstheme="minorBidi"/>
          </w:rPr>
          <w:t>/exapi/employee</w:t>
        </w:r>
      </w:hyperlink>
      <w:r w:rsidR="00085603">
        <w:rPr>
          <w:rStyle w:val="Kpr"/>
          <w:rFonts w:asciiTheme="minorHAnsi" w:eastAsiaTheme="minorHAnsi" w:hAnsiTheme="minorHAnsi" w:cstheme="minorBidi"/>
        </w:rPr>
        <w:t xml:space="preserve">/:id  </w:t>
      </w:r>
    </w:p>
    <w:p w14:paraId="1B08581C" w14:textId="77777777" w:rsidR="00085603" w:rsidRPr="00085603" w:rsidRDefault="00085603" w:rsidP="00085603"/>
    <w:p w14:paraId="59A1D357" w14:textId="77777777" w:rsidR="009002C4" w:rsidRDefault="009002C4" w:rsidP="009002C4"/>
    <w:p w14:paraId="3537C8DC" w14:textId="77777777" w:rsidR="007A17FA" w:rsidRDefault="007A17FA" w:rsidP="00216C0C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7C26B0FD" w14:textId="033B2B7A" w:rsidR="00216C0C" w:rsidRDefault="00216C0C" w:rsidP="00216C0C">
      <w:pPr>
        <w:pStyle w:val="Balk5"/>
      </w:pPr>
      <w:proofErr w:type="gramStart"/>
      <w:r>
        <w:t>Header :</w:t>
      </w:r>
      <w:proofErr w:type="gramEnd"/>
    </w:p>
    <w:p w14:paraId="3233B081" w14:textId="2011B49C" w:rsidR="00216C0C" w:rsidRPr="00216C0C" w:rsidRDefault="00216C0C" w:rsidP="00216C0C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62D93C18" w14:textId="1CD68313" w:rsidR="00216C0C" w:rsidRDefault="00316D12" w:rsidP="004D0A9F">
      <w:r>
        <w:rPr>
          <w:noProof/>
        </w:rPr>
        <w:drawing>
          <wp:inline distT="0" distB="0" distL="0" distR="0" wp14:anchorId="7B18FEF5" wp14:editId="739E5958">
            <wp:extent cx="6634480" cy="2130425"/>
            <wp:effectExtent l="0" t="0" r="0" b="3175"/>
            <wp:docPr id="8" name="Resim 8" descr="Ekran%20Resmi%202019-06-26%2010.3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kran%20Resmi%202019-06-26%2010.33.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7F4C" w14:textId="31ECD23D" w:rsidR="001B0B97" w:rsidRDefault="001B0B97" w:rsidP="001B0B97">
      <w:pPr>
        <w:pStyle w:val="Balk5"/>
      </w:pPr>
      <w:proofErr w:type="spellStart"/>
      <w:r>
        <w:t>Sonuç</w:t>
      </w:r>
      <w:proofErr w:type="spellEnd"/>
    </w:p>
    <w:p w14:paraId="654A2A07" w14:textId="677AF300" w:rsidR="001B0B97" w:rsidRDefault="00316D12" w:rsidP="001B0B97">
      <w:r>
        <w:t>Bütün personel kayıt bilgileri döner.</w:t>
      </w:r>
    </w:p>
    <w:p w14:paraId="233B629E" w14:textId="77777777" w:rsidR="00DE4264" w:rsidRDefault="00DE4264" w:rsidP="00DE4264">
      <w:pPr>
        <w:rPr>
          <w:b/>
        </w:rPr>
      </w:pPr>
    </w:p>
    <w:p w14:paraId="5713E446" w14:textId="77777777" w:rsidR="00DE4264" w:rsidRPr="00DE4264" w:rsidRDefault="00DE4264" w:rsidP="00DE4264">
      <w:pPr>
        <w:rPr>
          <w:b/>
        </w:rPr>
      </w:pPr>
      <w:r w:rsidRPr="00DE4264">
        <w:rPr>
          <w:b/>
        </w:rPr>
        <w:t>Örnek Sonuç :</w:t>
      </w:r>
    </w:p>
    <w:p w14:paraId="1DDE596B" w14:textId="3129450C" w:rsidR="00316D12" w:rsidRDefault="00DE4264" w:rsidP="00DE4264">
      <w:r>
        <w:t xml:space="preserve"> </w:t>
      </w:r>
      <w:r w:rsidR="00316D12">
        <w:t>[</w:t>
      </w:r>
    </w:p>
    <w:p w14:paraId="7619298C" w14:textId="77777777" w:rsidR="00316D12" w:rsidRDefault="00316D12" w:rsidP="00316D12">
      <w:r>
        <w:t xml:space="preserve">    {</w:t>
      </w:r>
    </w:p>
    <w:p w14:paraId="62907B83" w14:textId="61177B4E" w:rsidR="00316D12" w:rsidRDefault="00316D12" w:rsidP="00316D12">
      <w:r>
        <w:t xml:space="preserve">        "</w:t>
      </w:r>
      <w:proofErr w:type="spellStart"/>
      <w:r w:rsidR="00C86078">
        <w:t>employee_code</w:t>
      </w:r>
      <w:proofErr w:type="spellEnd"/>
      <w:r>
        <w:t>": "D5D3005"</w:t>
      </w:r>
      <w:r w:rsidR="004D2DF4">
        <w:t>,</w:t>
      </w:r>
    </w:p>
    <w:p w14:paraId="5BDF2BB4" w14:textId="77777777" w:rsidR="00316D12" w:rsidRDefault="00316D12" w:rsidP="00316D12">
      <w:r>
        <w:t xml:space="preserve">        "name": "Selim",</w:t>
      </w:r>
    </w:p>
    <w:p w14:paraId="1B9C6D70" w14:textId="77777777" w:rsidR="00316D12" w:rsidRDefault="00316D12" w:rsidP="00316D12">
      <w:r>
        <w:t xml:space="preserve">        "</w:t>
      </w:r>
      <w:proofErr w:type="spellStart"/>
      <w:r>
        <w:t>surname</w:t>
      </w:r>
      <w:proofErr w:type="spellEnd"/>
      <w:r>
        <w:t>": "Başer",</w:t>
      </w:r>
    </w:p>
    <w:p w14:paraId="5B1F1B62" w14:textId="77777777" w:rsidR="00316D12" w:rsidRDefault="00316D12" w:rsidP="00316D12">
      <w:r>
        <w:t xml:space="preserve">        "</w:t>
      </w:r>
      <w:proofErr w:type="spellStart"/>
      <w:r>
        <w:t>company_code</w:t>
      </w:r>
      <w:proofErr w:type="spellEnd"/>
      <w:r>
        <w:t>": "DOCO001",</w:t>
      </w:r>
    </w:p>
    <w:p w14:paraId="536A5332" w14:textId="77777777" w:rsidR="00316D12" w:rsidRDefault="00316D12" w:rsidP="00316D12">
      <w:r>
        <w:t xml:space="preserve">        "</w:t>
      </w:r>
      <w:proofErr w:type="spellStart"/>
      <w:r>
        <w:t>company</w:t>
      </w:r>
      <w:proofErr w:type="spellEnd"/>
      <w:r>
        <w:t>": "DOCO",</w:t>
      </w:r>
    </w:p>
    <w:p w14:paraId="310681C7" w14:textId="77777777" w:rsidR="00316D12" w:rsidRDefault="00316D12" w:rsidP="00316D12">
      <w:r>
        <w:t xml:space="preserve">        "</w:t>
      </w:r>
      <w:proofErr w:type="spellStart"/>
      <w:r>
        <w:t>branch_code</w:t>
      </w:r>
      <w:proofErr w:type="spellEnd"/>
      <w:r>
        <w:t>": "002",</w:t>
      </w:r>
    </w:p>
    <w:p w14:paraId="61AD7640" w14:textId="77777777" w:rsidR="00316D12" w:rsidRDefault="00316D12" w:rsidP="00316D12">
      <w:r>
        <w:t xml:space="preserve">        "</w:t>
      </w:r>
      <w:proofErr w:type="spellStart"/>
      <w:r>
        <w:t>branch</w:t>
      </w:r>
      <w:proofErr w:type="spellEnd"/>
      <w:r>
        <w:t>": "Ankara",</w:t>
      </w:r>
    </w:p>
    <w:p w14:paraId="569E4F9D" w14:textId="77777777" w:rsidR="00316D12" w:rsidRDefault="00316D12" w:rsidP="00316D12">
      <w:r>
        <w:t xml:space="preserve">        "</w:t>
      </w:r>
      <w:proofErr w:type="spellStart"/>
      <w:r>
        <w:t>section_code</w:t>
      </w:r>
      <w:proofErr w:type="spellEnd"/>
      <w:r>
        <w:t>": "001",</w:t>
      </w:r>
    </w:p>
    <w:p w14:paraId="12611620" w14:textId="77777777" w:rsidR="00316D12" w:rsidRDefault="00316D12" w:rsidP="00316D12">
      <w:r>
        <w:t xml:space="preserve">        "</w:t>
      </w:r>
      <w:proofErr w:type="spellStart"/>
      <w:r>
        <w:t>section</w:t>
      </w:r>
      <w:proofErr w:type="spellEnd"/>
      <w:r>
        <w:t>": "Üretim",</w:t>
      </w:r>
    </w:p>
    <w:p w14:paraId="319A862B" w14:textId="77777777" w:rsidR="00316D12" w:rsidRDefault="00316D12" w:rsidP="00316D12">
      <w:r>
        <w:t xml:space="preserve">        "</w:t>
      </w:r>
      <w:proofErr w:type="spellStart"/>
      <w:r>
        <w:t>department_code</w:t>
      </w:r>
      <w:proofErr w:type="spellEnd"/>
      <w:r>
        <w:t>": "",</w:t>
      </w:r>
    </w:p>
    <w:p w14:paraId="1019F079" w14:textId="77777777" w:rsidR="00316D12" w:rsidRDefault="00316D12" w:rsidP="00316D12">
      <w:r>
        <w:t xml:space="preserve">        "</w:t>
      </w:r>
      <w:proofErr w:type="spellStart"/>
      <w:r>
        <w:t>department</w:t>
      </w:r>
      <w:proofErr w:type="spellEnd"/>
      <w:r>
        <w:t>": "",</w:t>
      </w:r>
    </w:p>
    <w:p w14:paraId="4E2B050F" w14:textId="77777777" w:rsidR="00316D12" w:rsidRDefault="00316D12" w:rsidP="00316D12">
      <w:r>
        <w:t xml:space="preserve">        "</w:t>
      </w:r>
      <w:proofErr w:type="spellStart"/>
      <w:r>
        <w:t>unit_code</w:t>
      </w:r>
      <w:proofErr w:type="spellEnd"/>
      <w:r>
        <w:t>": "",</w:t>
      </w:r>
    </w:p>
    <w:p w14:paraId="636DE5A4" w14:textId="77777777" w:rsidR="00316D12" w:rsidRDefault="00316D12" w:rsidP="00316D12">
      <w:r>
        <w:t xml:space="preserve">        "</w:t>
      </w:r>
      <w:proofErr w:type="spellStart"/>
      <w:r>
        <w:t>unit</w:t>
      </w:r>
      <w:proofErr w:type="spellEnd"/>
      <w:r>
        <w:t>": "",</w:t>
      </w:r>
    </w:p>
    <w:p w14:paraId="0A0FB294" w14:textId="77777777" w:rsidR="00316D12" w:rsidRDefault="00316D12" w:rsidP="00316D12">
      <w:r>
        <w:t xml:space="preserve">        "</w:t>
      </w:r>
      <w:proofErr w:type="spellStart"/>
      <w:r>
        <w:t>cost_center_code</w:t>
      </w:r>
      <w:proofErr w:type="spellEnd"/>
      <w:r>
        <w:t>": "",</w:t>
      </w:r>
    </w:p>
    <w:p w14:paraId="17427DC2" w14:textId="77777777" w:rsidR="00316D12" w:rsidRDefault="00316D12" w:rsidP="00316D12">
      <w:r>
        <w:t xml:space="preserve">        "</w:t>
      </w:r>
      <w:proofErr w:type="spellStart"/>
      <w:r>
        <w:t>cost_center</w:t>
      </w:r>
      <w:proofErr w:type="spellEnd"/>
      <w:r>
        <w:t>": "",</w:t>
      </w:r>
    </w:p>
    <w:p w14:paraId="6CDF3279" w14:textId="77777777" w:rsidR="00316D12" w:rsidRDefault="00316D12" w:rsidP="00316D12">
      <w:r>
        <w:t xml:space="preserve">        "</w:t>
      </w:r>
      <w:proofErr w:type="spellStart"/>
      <w:r>
        <w:t>email</w:t>
      </w:r>
      <w:proofErr w:type="spellEnd"/>
      <w:r>
        <w:t>": "selim.baser@gmail.com",</w:t>
      </w:r>
    </w:p>
    <w:p w14:paraId="49A0323C" w14:textId="77777777" w:rsidR="00316D12" w:rsidRDefault="00316D12" w:rsidP="00316D12">
      <w:r>
        <w:t xml:space="preserve">        "</w:t>
      </w:r>
      <w:proofErr w:type="spellStart"/>
      <w:r>
        <w:t>phone</w:t>
      </w:r>
      <w:proofErr w:type="spellEnd"/>
      <w:r>
        <w:t>": "05325456262",</w:t>
      </w:r>
    </w:p>
    <w:p w14:paraId="21B3FF64" w14:textId="77777777" w:rsidR="00316D12" w:rsidRDefault="00316D12" w:rsidP="00316D12">
      <w:r>
        <w:t xml:space="preserve">        "</w:t>
      </w:r>
      <w:proofErr w:type="spellStart"/>
      <w:r>
        <w:t>picture_url</w:t>
      </w:r>
      <w:proofErr w:type="spellEnd"/>
      <w:r>
        <w:t>": "",</w:t>
      </w:r>
    </w:p>
    <w:p w14:paraId="11595FC5" w14:textId="77777777" w:rsidR="00316D12" w:rsidRDefault="00316D12" w:rsidP="00316D12">
      <w:r>
        <w:lastRenderedPageBreak/>
        <w:t xml:space="preserve">        "</w:t>
      </w:r>
      <w:proofErr w:type="spellStart"/>
      <w:r>
        <w:t>date_of_employement</w:t>
      </w:r>
      <w:proofErr w:type="spellEnd"/>
      <w:r>
        <w:t>": "0001-01-01T00:00:00Z",</w:t>
      </w:r>
    </w:p>
    <w:p w14:paraId="2CBBC423" w14:textId="77777777" w:rsidR="00316D12" w:rsidRDefault="00316D12" w:rsidP="00316D12">
      <w:r>
        <w:t xml:space="preserve">        "</w:t>
      </w:r>
      <w:proofErr w:type="spellStart"/>
      <w:r>
        <w:t>release_date</w:t>
      </w:r>
      <w:proofErr w:type="spellEnd"/>
      <w:r>
        <w:t>": "0001-01-01T00:00:00Z",</w:t>
      </w:r>
    </w:p>
    <w:p w14:paraId="3A6035B4" w14:textId="77777777" w:rsidR="00316D12" w:rsidRDefault="00316D12" w:rsidP="00316D12">
      <w:r>
        <w:t xml:space="preserve">        "</w:t>
      </w:r>
      <w:proofErr w:type="spellStart"/>
      <w:r>
        <w:t>active</w:t>
      </w:r>
      <w:proofErr w:type="spellEnd"/>
      <w:r>
        <w:t xml:space="preserve">": </w:t>
      </w:r>
      <w:proofErr w:type="spellStart"/>
      <w:r>
        <w:t>true</w:t>
      </w:r>
      <w:proofErr w:type="spellEnd"/>
      <w:r>
        <w:t>,</w:t>
      </w:r>
    </w:p>
    <w:p w14:paraId="17F8FCB4" w14:textId="77777777" w:rsidR="00316D12" w:rsidRDefault="00316D12" w:rsidP="00316D12">
      <w:r>
        <w:t xml:space="preserve">        "role": "",</w:t>
      </w:r>
    </w:p>
    <w:p w14:paraId="460355B7" w14:textId="77777777" w:rsidR="00316D12" w:rsidRDefault="00316D12" w:rsidP="00316D12">
      <w:r>
        <w:t xml:space="preserve">        "</w:t>
      </w:r>
      <w:proofErr w:type="spellStart"/>
      <w:r>
        <w:t>status</w:t>
      </w:r>
      <w:proofErr w:type="spellEnd"/>
      <w:r>
        <w:t>": 0</w:t>
      </w:r>
    </w:p>
    <w:p w14:paraId="08FC1C89" w14:textId="179A400B" w:rsidR="00316D12" w:rsidRDefault="00316D12" w:rsidP="00316D12">
      <w:r>
        <w:t xml:space="preserve">    },</w:t>
      </w:r>
    </w:p>
    <w:p w14:paraId="04385702" w14:textId="70F44771" w:rsidR="00316D12" w:rsidRDefault="00316D12" w:rsidP="00316D12">
      <w:r>
        <w:t xml:space="preserve">    {</w:t>
      </w:r>
    </w:p>
    <w:p w14:paraId="2B9E8A16" w14:textId="3FFC4C52" w:rsidR="00316D12" w:rsidRDefault="00316D12" w:rsidP="00316D12">
      <w:r>
        <w:t xml:space="preserve">        "</w:t>
      </w:r>
      <w:proofErr w:type="spellStart"/>
      <w:r w:rsidR="00C86078">
        <w:t>employee_code</w:t>
      </w:r>
      <w:proofErr w:type="spellEnd"/>
      <w:r w:rsidR="00C86078">
        <w:t xml:space="preserve"> </w:t>
      </w:r>
      <w:r>
        <w:t>": "D5D3006"</w:t>
      </w:r>
      <w:r w:rsidR="004D2DF4">
        <w:t>,</w:t>
      </w:r>
    </w:p>
    <w:p w14:paraId="7C242E81" w14:textId="4DDC8216" w:rsidR="00316D12" w:rsidRDefault="00316D12" w:rsidP="00316D12">
      <w:r>
        <w:t xml:space="preserve">        "name": "İsmail",</w:t>
      </w:r>
    </w:p>
    <w:p w14:paraId="1318FF44" w14:textId="43256EB9" w:rsidR="00316D12" w:rsidRDefault="00316D12" w:rsidP="00316D12">
      <w:r>
        <w:t xml:space="preserve">        "</w:t>
      </w:r>
      <w:proofErr w:type="spellStart"/>
      <w:r>
        <w:t>surname</w:t>
      </w:r>
      <w:proofErr w:type="spellEnd"/>
      <w:r>
        <w:t>": "Ünal",</w:t>
      </w:r>
    </w:p>
    <w:p w14:paraId="4105A141" w14:textId="68E17DEE" w:rsidR="00316D12" w:rsidRDefault="00316D12" w:rsidP="00316D12">
      <w:r>
        <w:t xml:space="preserve">        "</w:t>
      </w:r>
      <w:proofErr w:type="spellStart"/>
      <w:r>
        <w:t>company_code</w:t>
      </w:r>
      <w:proofErr w:type="spellEnd"/>
      <w:r>
        <w:t>": "DOCO002",</w:t>
      </w:r>
    </w:p>
    <w:p w14:paraId="10081461" w14:textId="77777777" w:rsidR="00316D12" w:rsidRDefault="00316D12" w:rsidP="00316D12">
      <w:r>
        <w:t xml:space="preserve">        "</w:t>
      </w:r>
      <w:proofErr w:type="spellStart"/>
      <w:r>
        <w:t>company</w:t>
      </w:r>
      <w:proofErr w:type="spellEnd"/>
      <w:r>
        <w:t>": "DOCO",</w:t>
      </w:r>
    </w:p>
    <w:p w14:paraId="210297F2" w14:textId="468D1EA9" w:rsidR="00316D12" w:rsidRDefault="00316D12" w:rsidP="00316D12">
      <w:r>
        <w:t xml:space="preserve">        "</w:t>
      </w:r>
      <w:proofErr w:type="spellStart"/>
      <w:r>
        <w:t>branch_code</w:t>
      </w:r>
      <w:proofErr w:type="spellEnd"/>
      <w:r>
        <w:t>": "003",</w:t>
      </w:r>
    </w:p>
    <w:p w14:paraId="7B8BD60F" w14:textId="17024894" w:rsidR="00316D12" w:rsidRDefault="00316D12" w:rsidP="00316D12">
      <w:r>
        <w:t xml:space="preserve">        "</w:t>
      </w:r>
      <w:proofErr w:type="spellStart"/>
      <w:r>
        <w:t>branch</w:t>
      </w:r>
      <w:proofErr w:type="spellEnd"/>
      <w:r>
        <w:t>": "İstanbul",</w:t>
      </w:r>
    </w:p>
    <w:p w14:paraId="3E9FF1AA" w14:textId="1C429F63" w:rsidR="00316D12" w:rsidRDefault="00316D12" w:rsidP="00316D12">
      <w:r>
        <w:t xml:space="preserve">        "</w:t>
      </w:r>
      <w:proofErr w:type="spellStart"/>
      <w:r>
        <w:t>section_code</w:t>
      </w:r>
      <w:proofErr w:type="spellEnd"/>
      <w:r>
        <w:t>": "002",</w:t>
      </w:r>
    </w:p>
    <w:p w14:paraId="1906D61C" w14:textId="0DEF3CA7" w:rsidR="00316D12" w:rsidRDefault="00316D12" w:rsidP="00316D12">
      <w:r>
        <w:t xml:space="preserve">        "</w:t>
      </w:r>
      <w:proofErr w:type="spellStart"/>
      <w:r>
        <w:t>section</w:t>
      </w:r>
      <w:proofErr w:type="spellEnd"/>
      <w:r>
        <w:t>": "Dağıtım",</w:t>
      </w:r>
    </w:p>
    <w:p w14:paraId="3650B15C" w14:textId="77777777" w:rsidR="00316D12" w:rsidRDefault="00316D12" w:rsidP="00316D12">
      <w:r>
        <w:t xml:space="preserve">        "</w:t>
      </w:r>
      <w:proofErr w:type="spellStart"/>
      <w:r>
        <w:t>department_code</w:t>
      </w:r>
      <w:proofErr w:type="spellEnd"/>
      <w:r>
        <w:t>": "",</w:t>
      </w:r>
    </w:p>
    <w:p w14:paraId="50B0F14F" w14:textId="77777777" w:rsidR="00316D12" w:rsidRDefault="00316D12" w:rsidP="00316D12">
      <w:r>
        <w:t xml:space="preserve">        "</w:t>
      </w:r>
      <w:proofErr w:type="spellStart"/>
      <w:r>
        <w:t>department</w:t>
      </w:r>
      <w:proofErr w:type="spellEnd"/>
      <w:r>
        <w:t>": "",</w:t>
      </w:r>
    </w:p>
    <w:p w14:paraId="2F264A34" w14:textId="77777777" w:rsidR="00316D12" w:rsidRDefault="00316D12" w:rsidP="00316D12">
      <w:r>
        <w:t xml:space="preserve">        "</w:t>
      </w:r>
      <w:proofErr w:type="spellStart"/>
      <w:r>
        <w:t>unit_code</w:t>
      </w:r>
      <w:proofErr w:type="spellEnd"/>
      <w:r>
        <w:t>": "",</w:t>
      </w:r>
    </w:p>
    <w:p w14:paraId="6AF972F2" w14:textId="77777777" w:rsidR="00316D12" w:rsidRDefault="00316D12" w:rsidP="00316D12">
      <w:r>
        <w:t xml:space="preserve">        "</w:t>
      </w:r>
      <w:proofErr w:type="spellStart"/>
      <w:r>
        <w:t>unit</w:t>
      </w:r>
      <w:proofErr w:type="spellEnd"/>
      <w:r>
        <w:t>": "",</w:t>
      </w:r>
    </w:p>
    <w:p w14:paraId="7EBBA7BE" w14:textId="77777777" w:rsidR="00316D12" w:rsidRDefault="00316D12" w:rsidP="00316D12">
      <w:r>
        <w:t xml:space="preserve">        "</w:t>
      </w:r>
      <w:proofErr w:type="spellStart"/>
      <w:r>
        <w:t>cost_center_code</w:t>
      </w:r>
      <w:proofErr w:type="spellEnd"/>
      <w:r>
        <w:t>": "",</w:t>
      </w:r>
    </w:p>
    <w:p w14:paraId="001F31B8" w14:textId="77777777" w:rsidR="00316D12" w:rsidRDefault="00316D12" w:rsidP="00316D12">
      <w:r>
        <w:t xml:space="preserve">        "</w:t>
      </w:r>
      <w:proofErr w:type="spellStart"/>
      <w:r>
        <w:t>cost_center</w:t>
      </w:r>
      <w:proofErr w:type="spellEnd"/>
      <w:r>
        <w:t>": "",</w:t>
      </w:r>
    </w:p>
    <w:p w14:paraId="47C2FF8A" w14:textId="6784B417" w:rsidR="00316D12" w:rsidRDefault="00316D12" w:rsidP="00316D12">
      <w:r>
        <w:t xml:space="preserve">        "</w:t>
      </w:r>
      <w:proofErr w:type="spellStart"/>
      <w:r>
        <w:t>email</w:t>
      </w:r>
      <w:proofErr w:type="spellEnd"/>
      <w:r>
        <w:t>": "iunal@gmail.com",</w:t>
      </w:r>
    </w:p>
    <w:p w14:paraId="1ED2249B" w14:textId="6C59866A" w:rsidR="00316D12" w:rsidRDefault="00316D12" w:rsidP="00316D12">
      <w:r>
        <w:t xml:space="preserve">        "</w:t>
      </w:r>
      <w:proofErr w:type="spellStart"/>
      <w:r>
        <w:t>phone</w:t>
      </w:r>
      <w:proofErr w:type="spellEnd"/>
      <w:r>
        <w:t>": "05325454532",</w:t>
      </w:r>
    </w:p>
    <w:p w14:paraId="7ED31D81" w14:textId="77777777" w:rsidR="00316D12" w:rsidRDefault="00316D12" w:rsidP="00316D12">
      <w:r>
        <w:t xml:space="preserve">        "</w:t>
      </w:r>
      <w:proofErr w:type="spellStart"/>
      <w:r>
        <w:t>picture_url</w:t>
      </w:r>
      <w:proofErr w:type="spellEnd"/>
      <w:r>
        <w:t>": "",</w:t>
      </w:r>
    </w:p>
    <w:p w14:paraId="041FDDD8" w14:textId="77777777" w:rsidR="00316D12" w:rsidRDefault="00316D12" w:rsidP="00316D12">
      <w:r>
        <w:t xml:space="preserve">        "</w:t>
      </w:r>
      <w:proofErr w:type="spellStart"/>
      <w:r>
        <w:t>date_of_employement</w:t>
      </w:r>
      <w:proofErr w:type="spellEnd"/>
      <w:r>
        <w:t>": "0001-01-01T00:00:00Z",</w:t>
      </w:r>
    </w:p>
    <w:p w14:paraId="558E643C" w14:textId="77777777" w:rsidR="00316D12" w:rsidRDefault="00316D12" w:rsidP="00316D12">
      <w:r>
        <w:t xml:space="preserve">        "</w:t>
      </w:r>
      <w:proofErr w:type="spellStart"/>
      <w:r>
        <w:t>release_date</w:t>
      </w:r>
      <w:proofErr w:type="spellEnd"/>
      <w:r>
        <w:t>": "0001-01-01T00:00:00Z",</w:t>
      </w:r>
    </w:p>
    <w:p w14:paraId="52A8378C" w14:textId="77777777" w:rsidR="00316D12" w:rsidRDefault="00316D12" w:rsidP="00316D12">
      <w:r>
        <w:t xml:space="preserve">        "</w:t>
      </w:r>
      <w:proofErr w:type="spellStart"/>
      <w:r>
        <w:t>active</w:t>
      </w:r>
      <w:proofErr w:type="spellEnd"/>
      <w:r>
        <w:t xml:space="preserve">": </w:t>
      </w:r>
      <w:proofErr w:type="spellStart"/>
      <w:r>
        <w:t>true</w:t>
      </w:r>
      <w:proofErr w:type="spellEnd"/>
      <w:r>
        <w:t>,</w:t>
      </w:r>
    </w:p>
    <w:p w14:paraId="1A67E954" w14:textId="77777777" w:rsidR="00316D12" w:rsidRDefault="00316D12" w:rsidP="00316D12">
      <w:r>
        <w:t xml:space="preserve">        "role": "",</w:t>
      </w:r>
    </w:p>
    <w:p w14:paraId="1F6EEB79" w14:textId="77777777" w:rsidR="00316D12" w:rsidRDefault="00316D12" w:rsidP="00316D12">
      <w:r>
        <w:t xml:space="preserve">        "</w:t>
      </w:r>
      <w:proofErr w:type="spellStart"/>
      <w:r>
        <w:t>status</w:t>
      </w:r>
      <w:proofErr w:type="spellEnd"/>
      <w:r>
        <w:t>": 0</w:t>
      </w:r>
    </w:p>
    <w:p w14:paraId="5FC784A3" w14:textId="7D4C3E05" w:rsidR="00316D12" w:rsidRDefault="00316D12" w:rsidP="00316D12">
      <w:r>
        <w:t xml:space="preserve">    }</w:t>
      </w:r>
    </w:p>
    <w:p w14:paraId="78F62FF2" w14:textId="77777777" w:rsidR="00316D12" w:rsidRDefault="00316D12" w:rsidP="00316D12"/>
    <w:p w14:paraId="72C94181" w14:textId="77777777" w:rsidR="00316D12" w:rsidRDefault="00316D12" w:rsidP="00316D12">
      <w:r>
        <w:t>]</w:t>
      </w:r>
    </w:p>
    <w:p w14:paraId="378DAD39" w14:textId="77777777" w:rsidR="00316D12" w:rsidRDefault="00316D12" w:rsidP="00316D12"/>
    <w:p w14:paraId="5B279503" w14:textId="77777777" w:rsidR="00316D12" w:rsidRDefault="00316D1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br w:type="page"/>
      </w:r>
    </w:p>
    <w:p w14:paraId="513B3FA5" w14:textId="10EFD0BD" w:rsidR="00316D12" w:rsidRDefault="00316D12" w:rsidP="00316D12">
      <w:pPr>
        <w:pStyle w:val="Balk1"/>
      </w:pPr>
      <w:bookmarkStart w:id="5" w:name="_Toc13574944"/>
      <w:proofErr w:type="spellStart"/>
      <w:r>
        <w:lastRenderedPageBreak/>
        <w:t>Personel</w:t>
      </w:r>
      <w:proofErr w:type="spellEnd"/>
      <w:r>
        <w:t xml:space="preserve">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Güncellenmesi</w:t>
      </w:r>
      <w:bookmarkEnd w:id="5"/>
      <w:proofErr w:type="spellEnd"/>
    </w:p>
    <w:p w14:paraId="41867596" w14:textId="77777777" w:rsidR="00316D12" w:rsidRDefault="00316D12" w:rsidP="00316D12"/>
    <w:p w14:paraId="707770A2" w14:textId="58C25965" w:rsidR="00316D12" w:rsidRDefault="00316D12" w:rsidP="00316D12">
      <w:r>
        <w:t>Personel kayıtlarının güncellenmesi ile ilgili olarak dış dünyaya açık olan servis adresimiz aşağıdaki şekildedir.</w:t>
      </w:r>
    </w:p>
    <w:p w14:paraId="3128E11A" w14:textId="77777777" w:rsidR="00316D12" w:rsidRDefault="00316D12" w:rsidP="00316D12"/>
    <w:p w14:paraId="08506BCE" w14:textId="1ACD3DC1" w:rsidR="00316D12" w:rsidRDefault="00316D12" w:rsidP="00316D12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 w:rsidR="00FE5C75">
        <w:t xml:space="preserve"> (POST)</w:t>
      </w:r>
    </w:p>
    <w:p w14:paraId="10446AA5" w14:textId="3C9E0C60" w:rsidR="00316D12" w:rsidRDefault="001C650D" w:rsidP="00316D12">
      <w:pPr>
        <w:pStyle w:val="Balk5"/>
        <w:rPr>
          <w:rFonts w:asciiTheme="minorHAnsi" w:eastAsiaTheme="minorHAnsi" w:hAnsiTheme="minorHAnsi" w:cstheme="minorBidi"/>
          <w:color w:val="auto"/>
        </w:rPr>
      </w:pPr>
      <w:hyperlink r:id="rId15" w:history="1">
        <w:r w:rsidR="00085603" w:rsidRPr="00E82650">
          <w:rPr>
            <w:rStyle w:val="Kpr"/>
            <w:rFonts w:asciiTheme="minorHAnsi" w:eastAsiaTheme="minorHAnsi" w:hAnsiTheme="minorHAnsi" w:cstheme="minorBidi"/>
          </w:rPr>
          <w:t xml:space="preserve"> https://api_docoplay.doco.com.tr/exapi/employee</w:t>
        </w:r>
      </w:hyperlink>
    </w:p>
    <w:p w14:paraId="2BBC073F" w14:textId="77777777" w:rsidR="00316D12" w:rsidRDefault="00316D12" w:rsidP="00316D12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676EC46A" w14:textId="77777777" w:rsidR="00316D12" w:rsidRDefault="00316D12" w:rsidP="00316D12">
      <w:pPr>
        <w:pStyle w:val="Balk5"/>
      </w:pPr>
      <w:proofErr w:type="gramStart"/>
      <w:r>
        <w:t>Header :</w:t>
      </w:r>
      <w:proofErr w:type="gramEnd"/>
    </w:p>
    <w:p w14:paraId="475099A7" w14:textId="1B5D809B" w:rsidR="00FE5C75" w:rsidRDefault="00316D12" w:rsidP="00FE5C75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28331F5A" w14:textId="1196BE8D" w:rsidR="00125719" w:rsidRDefault="00125719" w:rsidP="00FE5C75"/>
    <w:p w14:paraId="35280C75" w14:textId="6A056447" w:rsidR="00FE5C75" w:rsidRDefault="00176276" w:rsidP="00FE5C75">
      <w:r>
        <w:rPr>
          <w:noProof/>
        </w:rPr>
        <w:drawing>
          <wp:inline distT="0" distB="0" distL="0" distR="0" wp14:anchorId="054AF662" wp14:editId="330F38DE">
            <wp:extent cx="6634480" cy="2898775"/>
            <wp:effectExtent l="0" t="0" r="0" b="0"/>
            <wp:docPr id="5" name="Resim 5" descr="../../../../../../Downloads/image%20(14)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image%20(14).p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719">
        <w:br w:type="page"/>
      </w:r>
    </w:p>
    <w:p w14:paraId="46651171" w14:textId="2E5AEFF9" w:rsidR="000E37D6" w:rsidRDefault="000E37D6" w:rsidP="00125719">
      <w:pPr>
        <w:pStyle w:val="Balk1"/>
      </w:pPr>
      <w:bookmarkStart w:id="6" w:name="_Toc13574945"/>
      <w:proofErr w:type="spellStart"/>
      <w:r>
        <w:lastRenderedPageBreak/>
        <w:t>Personel</w:t>
      </w:r>
      <w:proofErr w:type="spellEnd"/>
      <w:r>
        <w:t xml:space="preserve">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Silinmesi</w:t>
      </w:r>
      <w:bookmarkEnd w:id="6"/>
      <w:proofErr w:type="spellEnd"/>
    </w:p>
    <w:p w14:paraId="317A849C" w14:textId="3C26784D" w:rsidR="00F8610E" w:rsidRDefault="00F8610E" w:rsidP="00F8610E">
      <w:r>
        <w:t xml:space="preserve">Personel kayıtlarının </w:t>
      </w:r>
      <w:r w:rsidR="00FB4A98">
        <w:t>silinmesi</w:t>
      </w:r>
      <w:r>
        <w:t xml:space="preserve"> ile ilgili olarak dış dünyaya açık olan servis adresimiz aşağıdaki şekildedir.</w:t>
      </w:r>
    </w:p>
    <w:p w14:paraId="443E1A35" w14:textId="77777777" w:rsidR="00F8610E" w:rsidRDefault="00F8610E" w:rsidP="00F8610E"/>
    <w:p w14:paraId="1D802C50" w14:textId="6A4C5D23" w:rsidR="00F8610E" w:rsidRDefault="00F8610E" w:rsidP="00F8610E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(DELETE)</w:t>
      </w:r>
    </w:p>
    <w:p w14:paraId="5930B05C" w14:textId="46D3545B" w:rsidR="00F8610E" w:rsidRDefault="001C650D" w:rsidP="00F8610E">
      <w:pPr>
        <w:pStyle w:val="Balk5"/>
        <w:rPr>
          <w:rFonts w:asciiTheme="minorHAnsi" w:eastAsiaTheme="minorHAnsi" w:hAnsiTheme="minorHAnsi" w:cstheme="minorBidi"/>
          <w:color w:val="auto"/>
        </w:rPr>
      </w:pPr>
      <w:hyperlink r:id="rId17" w:history="1">
        <w:r w:rsidR="00085603" w:rsidRPr="00E82650">
          <w:rPr>
            <w:rStyle w:val="Kpr"/>
            <w:rFonts w:asciiTheme="minorHAnsi" w:eastAsiaTheme="minorHAnsi" w:hAnsiTheme="minorHAnsi" w:cstheme="minorBidi"/>
          </w:rPr>
          <w:t xml:space="preserve"> https://api_docoplay.doco.com.tr/exapi/employee</w:t>
        </w:r>
      </w:hyperlink>
    </w:p>
    <w:p w14:paraId="3BEA9536" w14:textId="77777777" w:rsidR="00F8610E" w:rsidRDefault="00F8610E" w:rsidP="00F8610E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316AFFA7" w14:textId="77777777" w:rsidR="00F8610E" w:rsidRDefault="00F8610E" w:rsidP="00F8610E">
      <w:pPr>
        <w:pStyle w:val="Balk5"/>
      </w:pPr>
      <w:proofErr w:type="gramStart"/>
      <w:r>
        <w:t>Header :</w:t>
      </w:r>
      <w:proofErr w:type="gramEnd"/>
    </w:p>
    <w:p w14:paraId="70DE64A2" w14:textId="77777777" w:rsidR="00F8610E" w:rsidRDefault="00F8610E" w:rsidP="00F8610E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0E9E0958" w14:textId="69A4FE88" w:rsidR="00F8610E" w:rsidRDefault="00F8610E" w:rsidP="00F8610E">
      <w:r>
        <w:rPr>
          <w:noProof/>
        </w:rPr>
        <w:drawing>
          <wp:inline distT="0" distB="0" distL="0" distR="0" wp14:anchorId="2A501F4F" wp14:editId="645D82EF">
            <wp:extent cx="6452235" cy="2270757"/>
            <wp:effectExtent l="0" t="0" r="0" b="0"/>
            <wp:docPr id="2" name="Resim 2" descr="Ekran%20Resmi%202019-06-26%2011.18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kran%20Resmi%202019-06-26%2011.18.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227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DA99" w14:textId="77777777" w:rsidR="006454C2" w:rsidRDefault="006454C2">
      <w:pPr>
        <w:rPr>
          <w:rFonts w:asciiTheme="majorHAnsi" w:eastAsiaTheme="majorEastAsia" w:hAnsiTheme="majorHAnsi" w:cstheme="majorBidi"/>
          <w:color w:val="1F4E79" w:themeColor="accent1" w:themeShade="80"/>
          <w:sz w:val="36"/>
          <w:szCs w:val="26"/>
        </w:rPr>
      </w:pPr>
      <w:r>
        <w:br w:type="page"/>
      </w:r>
    </w:p>
    <w:p w14:paraId="441E6D6C" w14:textId="66D65CA0" w:rsidR="001B0B97" w:rsidRDefault="00B5030E" w:rsidP="001B0B97">
      <w:pPr>
        <w:pStyle w:val="Balk2"/>
      </w:pPr>
      <w:bookmarkStart w:id="7" w:name="_Toc13574946"/>
      <w:proofErr w:type="spellStart"/>
      <w:r>
        <w:lastRenderedPageBreak/>
        <w:t>Personel</w:t>
      </w:r>
      <w:proofErr w:type="spellEnd"/>
      <w:r w:rsidR="00AA6EE8">
        <w:t xml:space="preserve"> </w:t>
      </w:r>
      <w:proofErr w:type="spellStart"/>
      <w:r w:rsidR="00AA6EE8">
        <w:t>Kayıtları</w:t>
      </w:r>
      <w:proofErr w:type="spellEnd"/>
      <w:r w:rsidR="00AA6EE8">
        <w:t xml:space="preserve"> </w:t>
      </w:r>
      <w:proofErr w:type="spellStart"/>
      <w:r w:rsidR="00AA6EE8">
        <w:t>Modeli</w:t>
      </w:r>
      <w:bookmarkEnd w:id="7"/>
      <w:proofErr w:type="spellEnd"/>
    </w:p>
    <w:p w14:paraId="07EC740B" w14:textId="77777777" w:rsidR="00B5030E" w:rsidRPr="00B5030E" w:rsidRDefault="00B5030E" w:rsidP="00B5030E"/>
    <w:tbl>
      <w:tblPr>
        <w:tblW w:w="8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7"/>
        <w:gridCol w:w="1349"/>
        <w:gridCol w:w="2635"/>
        <w:gridCol w:w="1989"/>
      </w:tblGrid>
      <w:tr w:rsidR="00B5030E" w:rsidRPr="00DC5A79" w14:paraId="5A63090E" w14:textId="77777777" w:rsidTr="00375B13">
        <w:trPr>
          <w:trHeight w:val="278"/>
          <w:tblHeader/>
        </w:trPr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58E33" w14:textId="728307E2" w:rsidR="00B5030E" w:rsidRPr="00DC5A79" w:rsidRDefault="00B5030E" w:rsidP="00DC5A79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Alan</w:t>
            </w:r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4D06E2" w14:textId="4CA617F3" w:rsidR="00B5030E" w:rsidRPr="00DC5A79" w:rsidRDefault="00B5030E" w:rsidP="00DC5A79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Tip</w:t>
            </w:r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DC31A" w14:textId="42CB2F90" w:rsidR="00B5030E" w:rsidRPr="00DC5A79" w:rsidRDefault="00B5030E" w:rsidP="00B5030E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b/>
                <w:bCs/>
                <w:color w:val="24292E"/>
              </w:rPr>
              <w:t>Json</w:t>
            </w:r>
            <w:proofErr w:type="spellEnd"/>
            <w:r w:rsidRPr="00DC5A79">
              <w:rPr>
                <w:rFonts w:ascii="Segoe UI" w:eastAsia="Times New Roman" w:hAnsi="Segoe UI" w:cs="Segoe UI"/>
                <w:b/>
                <w:bCs/>
                <w:color w:val="24292E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Adı</w:t>
            </w:r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027C5D" w14:textId="04822B81" w:rsidR="00B5030E" w:rsidRPr="00DC5A79" w:rsidRDefault="00B5030E" w:rsidP="00DC5A79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Açıklama</w:t>
            </w:r>
          </w:p>
        </w:tc>
      </w:tr>
      <w:tr w:rsidR="00B5030E" w:rsidRPr="00DC5A79" w14:paraId="0DD3DE4A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5F37C7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Code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EB9106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79B2D" w14:textId="32FC001B" w:rsidR="00B5030E" w:rsidRPr="00DC5A79" w:rsidRDefault="00C86078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</w:t>
            </w:r>
            <w:r w:rsidR="00B81AC6">
              <w:rPr>
                <w:rFonts w:ascii="Segoe UI" w:eastAsia="Times New Roman" w:hAnsi="Segoe UI" w:cs="Segoe UI"/>
                <w:color w:val="24292E"/>
              </w:rPr>
              <w:t>mployee_code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8DAE7" w14:textId="0736D691" w:rsidR="00B5030E" w:rsidRPr="00DC5A79" w:rsidRDefault="00C86078" w:rsidP="00DC5A79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 xml:space="preserve">Personel </w:t>
            </w:r>
            <w:r w:rsidR="00B5030E" w:rsidRPr="00DC5A79">
              <w:rPr>
                <w:rFonts w:ascii="Segoe UI" w:eastAsia="Times New Roman" w:hAnsi="Segoe UI" w:cs="Segoe UI"/>
                <w:color w:val="24292E"/>
              </w:rPr>
              <w:t>Kod</w:t>
            </w:r>
            <w:r>
              <w:rPr>
                <w:rFonts w:ascii="Segoe UI" w:eastAsia="Times New Roman" w:hAnsi="Segoe UI" w:cs="Segoe UI"/>
                <w:color w:val="24292E"/>
              </w:rPr>
              <w:t>u</w:t>
            </w:r>
          </w:p>
        </w:tc>
      </w:tr>
      <w:tr w:rsidR="00B5030E" w:rsidRPr="00DC5A79" w14:paraId="200E64B4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8B542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Name</w:t>
            </w:r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EE6EA1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70589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name</w:t>
            </w:r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C1396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Name</w:t>
            </w:r>
          </w:p>
        </w:tc>
      </w:tr>
      <w:tr w:rsidR="00B5030E" w:rsidRPr="00DC5A79" w14:paraId="7181040F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A194B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Surname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92C29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4FF988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surname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4D209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Soyad</w:t>
            </w:r>
            <w:proofErr w:type="spellEnd"/>
          </w:p>
        </w:tc>
      </w:tr>
      <w:tr w:rsidR="00B5030E" w:rsidRPr="00DC5A79" w14:paraId="1FACA2D4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59707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CompanyCode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FD0D2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AC3B5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company_code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2D22B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Şirket Kodu</w:t>
            </w:r>
          </w:p>
        </w:tc>
      </w:tr>
      <w:tr w:rsidR="00B5030E" w:rsidRPr="00DC5A79" w14:paraId="65F16E4F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F6D8A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Company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A2EC2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0AA55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company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36143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Şirket</w:t>
            </w:r>
          </w:p>
        </w:tc>
      </w:tr>
      <w:tr w:rsidR="00B5030E" w:rsidRPr="00DC5A79" w14:paraId="4A634935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1ACFB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BranchCode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602AE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1C3D3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branch_code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23DCF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Şube Kodu</w:t>
            </w:r>
          </w:p>
        </w:tc>
      </w:tr>
      <w:tr w:rsidR="00B5030E" w:rsidRPr="00DC5A79" w14:paraId="2B547212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C5B7B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Branch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4E66BC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C8071A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branch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52AE3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Şube</w:t>
            </w:r>
          </w:p>
        </w:tc>
      </w:tr>
      <w:tr w:rsidR="00B5030E" w:rsidRPr="00DC5A79" w14:paraId="2F5F6048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8D3AF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SectionCode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DD4CA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6918A9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section_code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E3C59D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Bölüm Kodu</w:t>
            </w:r>
          </w:p>
        </w:tc>
      </w:tr>
      <w:tr w:rsidR="00B5030E" w:rsidRPr="00DC5A79" w14:paraId="7861750D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D72D6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Section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B73EE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B326C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section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9A4595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Bölüm</w:t>
            </w:r>
          </w:p>
        </w:tc>
      </w:tr>
      <w:tr w:rsidR="00B5030E" w:rsidRPr="00DC5A79" w14:paraId="71FCACF5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D4725A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DepartmentCode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3BFA2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4B9AFE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department_code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85E6C1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Departman Kodu</w:t>
            </w:r>
          </w:p>
        </w:tc>
      </w:tr>
      <w:tr w:rsidR="00B5030E" w:rsidRPr="00DC5A79" w14:paraId="3393BB96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8423C6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Department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D24A4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538CE2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department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083C2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Departman</w:t>
            </w:r>
          </w:p>
        </w:tc>
      </w:tr>
      <w:tr w:rsidR="00B5030E" w:rsidRPr="00DC5A79" w14:paraId="68F24F47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90359F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UnitCode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5DD38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479A0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unit_code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1A9F28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Birim Kodu</w:t>
            </w:r>
          </w:p>
        </w:tc>
      </w:tr>
      <w:tr w:rsidR="00B5030E" w:rsidRPr="00DC5A79" w14:paraId="18AAFF81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85174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Unit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98FE1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1822D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unit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BF794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Birim</w:t>
            </w:r>
          </w:p>
        </w:tc>
      </w:tr>
      <w:tr w:rsidR="00B5030E" w:rsidRPr="00DC5A79" w14:paraId="346BD2B1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18A56B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CostCenterCode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8EE47F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0A1E5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cost_center_code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FAC27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Masraf Merkezi Kodu</w:t>
            </w:r>
          </w:p>
        </w:tc>
      </w:tr>
      <w:tr w:rsidR="00B5030E" w:rsidRPr="00DC5A79" w14:paraId="6CAE8667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E9AEE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CostCenter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A7301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ABF57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cost_center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B1524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Masraf Merkezi</w:t>
            </w:r>
          </w:p>
        </w:tc>
      </w:tr>
      <w:tr w:rsidR="00B5030E" w:rsidRPr="00DC5A79" w14:paraId="5A0DB9D4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71EF7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Email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1BEC2E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083B1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email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08F51D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Email</w:t>
            </w:r>
            <w:proofErr w:type="spellEnd"/>
          </w:p>
        </w:tc>
      </w:tr>
      <w:tr w:rsidR="00B5030E" w:rsidRPr="00DC5A79" w14:paraId="1BBC7BBC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9ED820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Phone</w:t>
            </w:r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D622DB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042697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phone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495296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Telefon</w:t>
            </w:r>
          </w:p>
        </w:tc>
      </w:tr>
      <w:tr w:rsidR="00B5030E" w:rsidRPr="00DC5A79" w14:paraId="57B8C321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3A2EE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PictureURL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EE50D0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9F18ED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picture_url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8BFC03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Resim URL</w:t>
            </w:r>
          </w:p>
        </w:tc>
      </w:tr>
      <w:tr w:rsidR="00B5030E" w:rsidRPr="00DC5A79" w14:paraId="7004CE25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2B1F6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DateOfEmployement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21690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F8773E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date_of_employement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352B4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İşe Giriş Tarihi</w:t>
            </w:r>
          </w:p>
        </w:tc>
      </w:tr>
      <w:tr w:rsidR="00B5030E" w:rsidRPr="00DC5A79" w14:paraId="6957F000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56758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ReleaseDate</w:t>
            </w:r>
            <w:proofErr w:type="spellEnd"/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A3EDC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A57FD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release_date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E4520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İşten Çıkış Tarihi</w:t>
            </w:r>
          </w:p>
        </w:tc>
      </w:tr>
      <w:tr w:rsidR="00B5030E" w:rsidRPr="00DC5A79" w14:paraId="4A3C5344" w14:textId="77777777" w:rsidTr="00375B13">
        <w:tc>
          <w:tcPr>
            <w:tcW w:w="24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F3140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Active</w:t>
            </w:r>
          </w:p>
        </w:tc>
        <w:tc>
          <w:tcPr>
            <w:tcW w:w="13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314AC1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bool</w:t>
            </w:r>
            <w:proofErr w:type="spellEnd"/>
          </w:p>
        </w:tc>
        <w:tc>
          <w:tcPr>
            <w:tcW w:w="26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D942B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 w:rsidRPr="00DC5A79">
              <w:rPr>
                <w:rFonts w:ascii="Segoe UI" w:eastAsia="Times New Roman" w:hAnsi="Segoe UI" w:cs="Segoe UI"/>
                <w:color w:val="24292E"/>
              </w:rPr>
              <w:t>active</w:t>
            </w:r>
            <w:proofErr w:type="spellEnd"/>
          </w:p>
        </w:tc>
        <w:tc>
          <w:tcPr>
            <w:tcW w:w="19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A2F75" w14:textId="77777777" w:rsidR="00B5030E" w:rsidRPr="00DC5A79" w:rsidRDefault="00B5030E" w:rsidP="00DC5A79">
            <w:pPr>
              <w:rPr>
                <w:rFonts w:ascii="Segoe UI" w:eastAsia="Times New Roman" w:hAnsi="Segoe UI" w:cs="Segoe UI"/>
                <w:color w:val="24292E"/>
              </w:rPr>
            </w:pPr>
            <w:r w:rsidRPr="00DC5A79">
              <w:rPr>
                <w:rFonts w:ascii="Segoe UI" w:eastAsia="Times New Roman" w:hAnsi="Segoe UI" w:cs="Segoe UI"/>
                <w:color w:val="24292E"/>
              </w:rPr>
              <w:t>Aktif</w:t>
            </w:r>
          </w:p>
        </w:tc>
      </w:tr>
    </w:tbl>
    <w:p w14:paraId="7E249631" w14:textId="77777777" w:rsidR="00AA6EE8" w:rsidRPr="00AA6EE8" w:rsidRDefault="00AA6EE8" w:rsidP="00AA6EE8"/>
    <w:p w14:paraId="1C108330" w14:textId="77777777" w:rsidR="00EA7CEB" w:rsidRDefault="00EA7CEB">
      <w:pPr>
        <w:rPr>
          <w:rFonts w:asciiTheme="majorHAnsi" w:eastAsiaTheme="majorEastAsia" w:hAnsiTheme="majorHAnsi" w:cstheme="majorBidi"/>
          <w:color w:val="1F4E79" w:themeColor="accent1" w:themeShade="80"/>
          <w:sz w:val="36"/>
          <w:szCs w:val="26"/>
        </w:rPr>
      </w:pPr>
      <w:r>
        <w:br w:type="page"/>
      </w:r>
    </w:p>
    <w:p w14:paraId="7CE2A029" w14:textId="77777777" w:rsidR="00851374" w:rsidRDefault="00851374" w:rsidP="00851374">
      <w:pPr>
        <w:pStyle w:val="Balk1"/>
      </w:pPr>
      <w:bookmarkStart w:id="8" w:name="_Toc13574947"/>
      <w:r>
        <w:lastRenderedPageBreak/>
        <w:t xml:space="preserve">Roster Plan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Alınması</w:t>
      </w:r>
      <w:bookmarkEnd w:id="8"/>
      <w:proofErr w:type="spellEnd"/>
    </w:p>
    <w:p w14:paraId="422E1647" w14:textId="3E19D322" w:rsidR="00863C0D" w:rsidRDefault="00863C0D" w:rsidP="00863C0D">
      <w:proofErr w:type="spellStart"/>
      <w:r>
        <w:t>Roster</w:t>
      </w:r>
      <w:proofErr w:type="spellEnd"/>
      <w:r>
        <w:t xml:space="preserve"> Plan kayıtlarının alınması ile ilgili olarak dış dünyaya açık olan servis adresimiz aşağıdaki şekildedir.</w:t>
      </w:r>
    </w:p>
    <w:p w14:paraId="7D198046" w14:textId="77777777" w:rsidR="00863C0D" w:rsidRDefault="00863C0D" w:rsidP="00863C0D"/>
    <w:p w14:paraId="565AFF81" w14:textId="77777777" w:rsidR="00863C0D" w:rsidRDefault="00863C0D" w:rsidP="00863C0D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(GET)</w:t>
      </w:r>
    </w:p>
    <w:p w14:paraId="7B44A255" w14:textId="33DD1449" w:rsidR="00863C0D" w:rsidRDefault="001C650D" w:rsidP="00863C0D">
      <w:pPr>
        <w:pStyle w:val="Balk5"/>
      </w:pPr>
      <w:hyperlink r:id="rId19" w:history="1">
        <w:r w:rsidR="00085603" w:rsidRPr="00E82650">
          <w:rPr>
            <w:rStyle w:val="Kpr"/>
          </w:rPr>
          <w:t xml:space="preserve"> https://api_docoplay.doco.com.tr/exapi/roster_plan</w:t>
        </w:r>
      </w:hyperlink>
    </w:p>
    <w:p w14:paraId="7C3F1C57" w14:textId="77777777" w:rsidR="00CA51CE" w:rsidRDefault="00CA51CE" w:rsidP="00CA51CE"/>
    <w:p w14:paraId="56F9FCEF" w14:textId="11C4D08C" w:rsidR="00CA51CE" w:rsidRDefault="00CA51CE" w:rsidP="00CA51CE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GETByID</w:t>
      </w:r>
      <w:proofErr w:type="spellEnd"/>
      <w:r>
        <w:t>)</w:t>
      </w:r>
    </w:p>
    <w:p w14:paraId="09D60C7B" w14:textId="169183F9" w:rsidR="001C650D" w:rsidRDefault="001C650D" w:rsidP="00FE628E">
      <w:pPr>
        <w:pStyle w:val="Balk5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0" w:history="1">
        <w:r w:rsidR="00085603" w:rsidRPr="00E82650">
          <w:rPr>
            <w:rStyle w:val="Kpr"/>
          </w:rPr>
          <w:t xml:space="preserve"> https://api_docoplay.doco.com.tr/exapi/roster_plan</w:t>
        </w:r>
      </w:hyperlink>
      <w:r w:rsidR="00CA51CE">
        <w:t>/</w:t>
      </w:r>
      <w:r w:rsidR="00A20F8D">
        <w:t>employee_code</w:t>
      </w:r>
      <w: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servisi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ilgili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personelin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Roster Plan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bilgisi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getirilir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Örneğin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21" w:history="1">
        <w:r w:rsidRPr="00E82650">
          <w:rPr>
            <w:rStyle w:val="Kpr"/>
          </w:rPr>
          <w:t xml:space="preserve"> https://api_docoplay.doco.com.tr/exapi/roster_plan</w:t>
        </w:r>
      </w:hyperlink>
      <w:r>
        <w:t>/</w:t>
      </w:r>
      <w:r w:rsidR="00FE628E">
        <w:t xml:space="preserve">D5D3001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D5D3001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kodlu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personelin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çalışma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bilgileri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gelmektedir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CFD6188" w14:textId="77777777" w:rsidR="00FE628E" w:rsidRPr="00FE628E" w:rsidRDefault="00FE628E" w:rsidP="00FE628E"/>
    <w:p w14:paraId="77EA1030" w14:textId="3FF41664" w:rsidR="00CA51CE" w:rsidRDefault="001C650D" w:rsidP="00FE628E">
      <w:pPr>
        <w:pStyle w:val="Balk5"/>
        <w:numPr>
          <w:ilvl w:val="0"/>
          <w:numId w:val="38"/>
        </w:numPr>
      </w:pPr>
      <w:hyperlink r:id="rId22" w:history="1">
        <w:r w:rsidR="00085603" w:rsidRPr="00E82650">
          <w:rPr>
            <w:rStyle w:val="Kpr"/>
          </w:rPr>
          <w:t xml:space="preserve"> https://api_docoplay.doco.com.tr/exapi/roster_plan</w:t>
        </w:r>
      </w:hyperlink>
      <w:r w:rsidR="00A20F8D">
        <w:t>/</w:t>
      </w:r>
      <w:r w:rsidR="00085603">
        <w:t>employee_code</w:t>
      </w:r>
      <w:r w:rsidR="00A20F8D">
        <w:t>/plan_date</w:t>
      </w:r>
      <w:r w:rsidR="00FE628E"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servisi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ilgili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personelin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ilgili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plan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tarihindeki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çalışma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bilgileri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gelmektedir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Örneğin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23" w:history="1">
        <w:r w:rsidR="00FE628E" w:rsidRPr="00E82650">
          <w:rPr>
            <w:rStyle w:val="Kpr"/>
          </w:rPr>
          <w:t xml:space="preserve"> https://api_docoplay.doco.com.tr/exapi/roster_plan</w:t>
        </w:r>
      </w:hyperlink>
      <w:r w:rsidR="00FE628E">
        <w:t>/</w:t>
      </w:r>
      <w:r w:rsidR="00FE628E">
        <w:t>D5D3001/</w:t>
      </w:r>
      <w:r w:rsidR="00FE628E">
        <w:t>2019-08-13</w:t>
      </w:r>
      <w:r w:rsidR="00FE628E"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D5D3001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kodlu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personelin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13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Ağustos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tarihindeki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çalışma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planı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gelmektedir</w:t>
      </w:r>
      <w:proofErr w:type="spellEnd"/>
      <w:r w:rsidR="00FE628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A8E1C4" w14:textId="77777777" w:rsidR="00CA51CE" w:rsidRPr="00CA51CE" w:rsidRDefault="00CA51CE" w:rsidP="00CA51CE"/>
    <w:p w14:paraId="1C2F2061" w14:textId="77777777" w:rsidR="00CA51CE" w:rsidRPr="00CA51CE" w:rsidRDefault="00CA51CE" w:rsidP="00CA51CE"/>
    <w:p w14:paraId="1546901D" w14:textId="77777777" w:rsidR="005C4408" w:rsidRPr="005C4408" w:rsidRDefault="005C4408" w:rsidP="005C4408"/>
    <w:p w14:paraId="131494FC" w14:textId="77777777" w:rsidR="00863C0D" w:rsidRDefault="00863C0D" w:rsidP="00863C0D">
      <w:pPr>
        <w:pStyle w:val="Balk5"/>
      </w:pPr>
      <w:proofErr w:type="gramStart"/>
      <w:r>
        <w:t>Header :</w:t>
      </w:r>
      <w:proofErr w:type="gramEnd"/>
    </w:p>
    <w:p w14:paraId="17A45600" w14:textId="77777777" w:rsidR="00863C0D" w:rsidRDefault="00863C0D" w:rsidP="00863C0D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7FC58ACD" w14:textId="77777777" w:rsidR="00863C0D" w:rsidRDefault="00863C0D" w:rsidP="00863C0D"/>
    <w:p w14:paraId="586AD74D" w14:textId="1B67AD5A" w:rsidR="00863C0D" w:rsidRDefault="00863C0D" w:rsidP="00863C0D">
      <w:r>
        <w:rPr>
          <w:noProof/>
        </w:rPr>
        <w:drawing>
          <wp:inline distT="0" distB="0" distL="0" distR="0" wp14:anchorId="4AE41A5E" wp14:editId="78B0382A">
            <wp:extent cx="6644005" cy="2567940"/>
            <wp:effectExtent l="0" t="0" r="10795" b="0"/>
            <wp:docPr id="11" name="Resim 11" descr="Ekran%20Resmi%202019-06-26%2013.2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kran%20Resmi%202019-06-26%2013.24.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268A" w14:textId="77777777" w:rsidR="00863C0D" w:rsidRDefault="00863C0D" w:rsidP="00863C0D"/>
    <w:p w14:paraId="22441186" w14:textId="77777777" w:rsidR="00DE4264" w:rsidRPr="00DE4264" w:rsidRDefault="00DE4264" w:rsidP="00DE4264">
      <w:pPr>
        <w:rPr>
          <w:b/>
        </w:rPr>
      </w:pPr>
      <w:r w:rsidRPr="00DE4264">
        <w:rPr>
          <w:b/>
        </w:rPr>
        <w:t>Örnek Sonuç :</w:t>
      </w:r>
    </w:p>
    <w:p w14:paraId="2E5F8A29" w14:textId="77777777" w:rsidR="00DE4264" w:rsidRDefault="00DE4264" w:rsidP="00863C0D"/>
    <w:p w14:paraId="2F126FE2" w14:textId="77777777" w:rsidR="00863C0D" w:rsidRDefault="00863C0D" w:rsidP="00863C0D">
      <w:r>
        <w:t>[</w:t>
      </w:r>
    </w:p>
    <w:p w14:paraId="715AFB94" w14:textId="77777777" w:rsidR="00863C0D" w:rsidRDefault="00863C0D" w:rsidP="00863C0D">
      <w:r>
        <w:t xml:space="preserve">    {</w:t>
      </w:r>
    </w:p>
    <w:p w14:paraId="1DD04596" w14:textId="3382BBE6" w:rsidR="00863C0D" w:rsidRDefault="00863C0D" w:rsidP="004D2DF4">
      <w:r>
        <w:t xml:space="preserve">        "</w:t>
      </w:r>
      <w:proofErr w:type="spellStart"/>
      <w:r>
        <w:t>employee_code</w:t>
      </w:r>
      <w:proofErr w:type="spellEnd"/>
      <w:r>
        <w:t>": "",</w:t>
      </w:r>
    </w:p>
    <w:p w14:paraId="5A0A609C" w14:textId="77777777" w:rsidR="00863C0D" w:rsidRDefault="00863C0D" w:rsidP="00863C0D">
      <w:r>
        <w:t xml:space="preserve">        "</w:t>
      </w:r>
      <w:proofErr w:type="spellStart"/>
      <w:r>
        <w:t>plan_date</w:t>
      </w:r>
      <w:proofErr w:type="spellEnd"/>
      <w:r>
        <w:t>": "",</w:t>
      </w:r>
    </w:p>
    <w:p w14:paraId="5B2927B2" w14:textId="77777777" w:rsidR="00863C0D" w:rsidRDefault="00863C0D" w:rsidP="00863C0D">
      <w:r>
        <w:t xml:space="preserve">        "</w:t>
      </w:r>
      <w:proofErr w:type="spellStart"/>
      <w:r>
        <w:t>plan_type</w:t>
      </w:r>
      <w:proofErr w:type="spellEnd"/>
      <w:r>
        <w:t>": "",</w:t>
      </w:r>
    </w:p>
    <w:p w14:paraId="54E4CE80" w14:textId="77777777" w:rsidR="00863C0D" w:rsidRDefault="00863C0D" w:rsidP="00863C0D">
      <w:r>
        <w:t xml:space="preserve">        "</w:t>
      </w:r>
      <w:proofErr w:type="spellStart"/>
      <w:r>
        <w:t>plan_value</w:t>
      </w:r>
      <w:proofErr w:type="spellEnd"/>
      <w:r>
        <w:t>": "",</w:t>
      </w:r>
    </w:p>
    <w:p w14:paraId="68D2E17C" w14:textId="77777777" w:rsidR="00863C0D" w:rsidRDefault="00863C0D" w:rsidP="00863C0D">
      <w:r>
        <w:t xml:space="preserve">        "</w:t>
      </w:r>
      <w:proofErr w:type="spellStart"/>
      <w:r>
        <w:t>over_time</w:t>
      </w:r>
      <w:proofErr w:type="spellEnd"/>
      <w:r>
        <w:t>": 0,</w:t>
      </w:r>
    </w:p>
    <w:p w14:paraId="7D213BD8" w14:textId="77777777" w:rsidR="00863C0D" w:rsidRDefault="00863C0D" w:rsidP="00863C0D">
      <w:r>
        <w:t xml:space="preserve">        "</w:t>
      </w:r>
      <w:proofErr w:type="spellStart"/>
      <w:r>
        <w:t>start_time</w:t>
      </w:r>
      <w:proofErr w:type="spellEnd"/>
      <w:r>
        <w:t>": "",</w:t>
      </w:r>
    </w:p>
    <w:p w14:paraId="7F01B996" w14:textId="77777777" w:rsidR="00863C0D" w:rsidRDefault="00863C0D" w:rsidP="00863C0D">
      <w:r>
        <w:t xml:space="preserve">        "</w:t>
      </w:r>
      <w:proofErr w:type="spellStart"/>
      <w:r>
        <w:t>end_time</w:t>
      </w:r>
      <w:proofErr w:type="spellEnd"/>
      <w:r>
        <w:t>": "",</w:t>
      </w:r>
    </w:p>
    <w:p w14:paraId="0039B3E5" w14:textId="77777777" w:rsidR="00863C0D" w:rsidRDefault="00863C0D" w:rsidP="00863C0D">
      <w:r>
        <w:t xml:space="preserve">        "</w:t>
      </w:r>
      <w:proofErr w:type="spellStart"/>
      <w:r>
        <w:t>plan_description</w:t>
      </w:r>
      <w:proofErr w:type="spellEnd"/>
      <w:r>
        <w:t>": "",</w:t>
      </w:r>
    </w:p>
    <w:p w14:paraId="40B70A2B" w14:textId="77777777" w:rsidR="00863C0D" w:rsidRDefault="00863C0D" w:rsidP="00863C0D">
      <w:r>
        <w:lastRenderedPageBreak/>
        <w:t xml:space="preserve">        "</w:t>
      </w:r>
      <w:proofErr w:type="spellStart"/>
      <w:r>
        <w:t>color</w:t>
      </w:r>
      <w:proofErr w:type="spellEnd"/>
      <w:r>
        <w:t>": "",</w:t>
      </w:r>
    </w:p>
    <w:p w14:paraId="490DF361" w14:textId="77777777" w:rsidR="00863C0D" w:rsidRDefault="00863C0D" w:rsidP="00863C0D">
      <w:r>
        <w:t xml:space="preserve">        "</w:t>
      </w:r>
      <w:proofErr w:type="spellStart"/>
      <w:r>
        <w:t>notify_action</w:t>
      </w:r>
      <w:proofErr w:type="spellEnd"/>
      <w:r>
        <w:t>": "",</w:t>
      </w:r>
    </w:p>
    <w:p w14:paraId="373EBDB6" w14:textId="77777777" w:rsidR="00863C0D" w:rsidRDefault="00863C0D" w:rsidP="00863C0D">
      <w:r>
        <w:t xml:space="preserve">        "</w:t>
      </w:r>
      <w:proofErr w:type="spellStart"/>
      <w:r>
        <w:t>notify_comment</w:t>
      </w:r>
      <w:proofErr w:type="spellEnd"/>
      <w:r>
        <w:t>": ""</w:t>
      </w:r>
    </w:p>
    <w:p w14:paraId="5DDC4330" w14:textId="7C4ED9CF" w:rsidR="00863C0D" w:rsidRDefault="00863C0D" w:rsidP="00863C0D">
      <w:r>
        <w:t xml:space="preserve">    }</w:t>
      </w:r>
    </w:p>
    <w:p w14:paraId="2077FBEC" w14:textId="1E9539EF" w:rsidR="00863C0D" w:rsidRPr="00216C0C" w:rsidRDefault="00863C0D" w:rsidP="00863C0D">
      <w:r>
        <w:t>]</w:t>
      </w:r>
    </w:p>
    <w:p w14:paraId="4857D2BC" w14:textId="6C3C5A66" w:rsidR="00E50586" w:rsidRDefault="00863C0D">
      <w:pPr>
        <w:spacing w:before="160" w:line="259" w:lineRule="auto"/>
      </w:pPr>
      <w:r>
        <w:br w:type="page"/>
      </w:r>
    </w:p>
    <w:p w14:paraId="4FFF2A9E" w14:textId="77777777" w:rsidR="00863C0D" w:rsidRDefault="00863C0D" w:rsidP="00863C0D">
      <w:pPr>
        <w:pStyle w:val="Balk1"/>
      </w:pPr>
      <w:bookmarkStart w:id="9" w:name="_Toc13574948"/>
      <w:r>
        <w:lastRenderedPageBreak/>
        <w:t xml:space="preserve">Roster Plan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Güncellenmesi</w:t>
      </w:r>
      <w:bookmarkEnd w:id="9"/>
      <w:proofErr w:type="spellEnd"/>
    </w:p>
    <w:p w14:paraId="37939E8F" w14:textId="73DBC19D" w:rsidR="00863C0D" w:rsidRDefault="00863C0D" w:rsidP="00863C0D">
      <w:proofErr w:type="spellStart"/>
      <w:r>
        <w:t>Roster</w:t>
      </w:r>
      <w:proofErr w:type="spellEnd"/>
      <w:r>
        <w:t xml:space="preserve"> Plan kayıtlarının güncellenmesi ile ilgili olarak dış dünyaya açık olan servis adresimiz aşağıdaki şekildedir.</w:t>
      </w:r>
    </w:p>
    <w:p w14:paraId="35369E94" w14:textId="77777777" w:rsidR="00863C0D" w:rsidRDefault="00863C0D" w:rsidP="00863C0D"/>
    <w:p w14:paraId="0B6E6A50" w14:textId="17A04795" w:rsidR="00863C0D" w:rsidRDefault="00863C0D" w:rsidP="00863C0D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(POST)</w:t>
      </w:r>
    </w:p>
    <w:p w14:paraId="25F12AAC" w14:textId="67ED08B4" w:rsidR="00863C0D" w:rsidRDefault="00FD321B" w:rsidP="00863C0D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</w:t>
      </w:r>
      <w:r w:rsidR="00085603">
        <w:t>ttps://api_docoplay.doco.com.tr</w:t>
      </w:r>
      <w:r w:rsidR="00863C0D" w:rsidRPr="00863C0D">
        <w:t>/exapi/roster_plan</w:t>
      </w:r>
    </w:p>
    <w:p w14:paraId="2FFED763" w14:textId="77777777" w:rsidR="00863C0D" w:rsidRDefault="00863C0D" w:rsidP="00863C0D">
      <w:pPr>
        <w:pStyle w:val="Balk5"/>
      </w:pPr>
      <w:proofErr w:type="gramStart"/>
      <w:r>
        <w:t>Header :</w:t>
      </w:r>
      <w:proofErr w:type="gramEnd"/>
    </w:p>
    <w:p w14:paraId="5E99AEB4" w14:textId="77777777" w:rsidR="00863C0D" w:rsidRDefault="00863C0D" w:rsidP="00863C0D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0679646C" w14:textId="77777777" w:rsidR="00E50586" w:rsidRDefault="00E50586" w:rsidP="00863C0D"/>
    <w:p w14:paraId="7A0E3908" w14:textId="2D5941D9" w:rsidR="00E50586" w:rsidRDefault="00BF4533" w:rsidP="00863C0D">
      <w:r>
        <w:rPr>
          <w:noProof/>
        </w:rPr>
        <w:drawing>
          <wp:inline distT="0" distB="0" distL="0" distR="0" wp14:anchorId="7644229E" wp14:editId="7EFF908C">
            <wp:extent cx="6634480" cy="4328795"/>
            <wp:effectExtent l="0" t="0" r="0" b="0"/>
            <wp:docPr id="7" name="Resim 7" descr="../../../../../../Downloads/image%20(17)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image%20(17)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2969" w14:textId="6264EEAB" w:rsidR="00E50586" w:rsidRDefault="00E50586">
      <w:pPr>
        <w:spacing w:before="160" w:line="259" w:lineRule="auto"/>
      </w:pPr>
      <w:r>
        <w:br w:type="page"/>
      </w:r>
    </w:p>
    <w:p w14:paraId="5524FA73" w14:textId="1A097BB8" w:rsidR="00E50586" w:rsidRDefault="00E50586" w:rsidP="00E50586">
      <w:pPr>
        <w:pStyle w:val="Balk1"/>
      </w:pPr>
      <w:bookmarkStart w:id="10" w:name="_Toc13574949"/>
      <w:r>
        <w:lastRenderedPageBreak/>
        <w:t xml:space="preserve">Roster Plan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Silinmesi</w:t>
      </w:r>
      <w:bookmarkEnd w:id="10"/>
      <w:proofErr w:type="spellEnd"/>
      <w:r>
        <w:t xml:space="preserve"> </w:t>
      </w:r>
    </w:p>
    <w:p w14:paraId="06A8EFF0" w14:textId="77777777" w:rsidR="00E50586" w:rsidRDefault="00E50586" w:rsidP="00863C0D"/>
    <w:p w14:paraId="78DBF7CA" w14:textId="6D6D050E" w:rsidR="00E50586" w:rsidRDefault="00E50586" w:rsidP="00E50586">
      <w:proofErr w:type="spellStart"/>
      <w:r>
        <w:t>Roster</w:t>
      </w:r>
      <w:proofErr w:type="spellEnd"/>
      <w:r>
        <w:t xml:space="preserve"> Plan kayıtlarının silinmesi ile ilgili olarak dış dünyaya açık olan servis adresimiz aşağıdaki şekildedir.</w:t>
      </w:r>
    </w:p>
    <w:p w14:paraId="29BDF832" w14:textId="77777777" w:rsidR="00E50586" w:rsidRDefault="00E50586" w:rsidP="00E50586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77E75AB8" w14:textId="77777777" w:rsidR="00E50586" w:rsidRDefault="00E50586" w:rsidP="00E50586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(DELETE)</w:t>
      </w:r>
    </w:p>
    <w:p w14:paraId="01904CC5" w14:textId="19CDD4D9" w:rsidR="00E50586" w:rsidRDefault="00FD321B" w:rsidP="00E50586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</w:t>
      </w:r>
      <w:r w:rsidR="00085603">
        <w:t>ttps://api_docoplay.doco.com.t</w:t>
      </w:r>
      <w:r w:rsidR="00E50586">
        <w:t>/exapi/roster_plan</w:t>
      </w:r>
    </w:p>
    <w:p w14:paraId="17DDC1DD" w14:textId="77777777" w:rsidR="00E50586" w:rsidRDefault="00E50586" w:rsidP="00E50586">
      <w:pPr>
        <w:pStyle w:val="Balk5"/>
      </w:pPr>
      <w:proofErr w:type="gramStart"/>
      <w:r>
        <w:t>Header :</w:t>
      </w:r>
      <w:proofErr w:type="gramEnd"/>
    </w:p>
    <w:p w14:paraId="3162F9C7" w14:textId="77777777" w:rsidR="00E50586" w:rsidRDefault="00E50586" w:rsidP="00E50586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2A01E719" w14:textId="77777777" w:rsidR="00E50586" w:rsidRDefault="00E50586" w:rsidP="00863C0D"/>
    <w:p w14:paraId="5DDA8CF9" w14:textId="3AEE918F" w:rsidR="00E50586" w:rsidRDefault="00571EC8" w:rsidP="00863C0D">
      <w:r>
        <w:rPr>
          <w:noProof/>
        </w:rPr>
        <w:drawing>
          <wp:inline distT="0" distB="0" distL="0" distR="0" wp14:anchorId="607DA561" wp14:editId="2421ACCA">
            <wp:extent cx="6644005" cy="3355975"/>
            <wp:effectExtent l="0" t="0" r="10795" b="0"/>
            <wp:docPr id="13" name="Resim 13" descr="../../../../../../Downloads/image%20(18)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ownloads/image%20(18)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08E8" w14:textId="77777777" w:rsidR="00DF4953" w:rsidRDefault="00DF4953" w:rsidP="00863C0D"/>
    <w:p w14:paraId="09A0592B" w14:textId="67897287" w:rsidR="00DF4953" w:rsidRDefault="00DF4953">
      <w:pPr>
        <w:spacing w:before="160" w:line="259" w:lineRule="auto"/>
      </w:pPr>
      <w:r>
        <w:br w:type="page"/>
      </w:r>
    </w:p>
    <w:p w14:paraId="1EFB8FD1" w14:textId="33C9188C" w:rsidR="00DF4953" w:rsidRDefault="00DF4953" w:rsidP="00DF4953">
      <w:pPr>
        <w:pStyle w:val="Balk2"/>
      </w:pPr>
      <w:bookmarkStart w:id="11" w:name="_Toc13574950"/>
      <w:r>
        <w:lastRenderedPageBreak/>
        <w:t xml:space="preserve">Roster Plan </w:t>
      </w:r>
      <w:proofErr w:type="spellStart"/>
      <w:r>
        <w:t>Modeli</w:t>
      </w:r>
      <w:bookmarkEnd w:id="11"/>
      <w:proofErr w:type="spellEnd"/>
    </w:p>
    <w:p w14:paraId="73074B35" w14:textId="77777777" w:rsidR="00DF4953" w:rsidRDefault="00DF4953" w:rsidP="00DF4953"/>
    <w:p w14:paraId="79DD2091" w14:textId="77777777" w:rsidR="00DF4953" w:rsidRPr="00DF4953" w:rsidRDefault="00DF4953" w:rsidP="00DF4953"/>
    <w:tbl>
      <w:tblPr>
        <w:tblpPr w:leftFromText="141" w:rightFromText="141" w:vertAnchor="text" w:tblpY="1"/>
        <w:tblOverlap w:val="never"/>
        <w:tblW w:w="69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1084"/>
        <w:gridCol w:w="2026"/>
        <w:gridCol w:w="1875"/>
      </w:tblGrid>
      <w:tr w:rsidR="00DF4953" w14:paraId="0F20999E" w14:textId="77777777" w:rsidTr="0014394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72D0A" w14:textId="4E3F6FCA" w:rsidR="00DF4953" w:rsidRDefault="00060165" w:rsidP="00B851D6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Alan Adı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7B133" w14:textId="769940AF" w:rsidR="00DF4953" w:rsidRDefault="00060165" w:rsidP="00B851D6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Tip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45BFD4" w14:textId="4EFA8773" w:rsidR="00DF4953" w:rsidRDefault="00DF4953" w:rsidP="00B851D6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Json</w:t>
            </w:r>
            <w:proofErr w:type="spellEnd"/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 xml:space="preserve"> </w:t>
            </w:r>
            <w:r w:rsidR="00060165">
              <w:rPr>
                <w:rFonts w:ascii="Segoe UI" w:eastAsia="Times New Roman" w:hAnsi="Segoe UI" w:cs="Segoe UI"/>
                <w:b/>
                <w:bCs/>
                <w:color w:val="24292E"/>
              </w:rPr>
              <w:t>Adı</w:t>
            </w:r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CFABC" w14:textId="25DEEF97" w:rsidR="00DF4953" w:rsidRDefault="00060165" w:rsidP="00B851D6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 w:rsidRPr="00FB0EE2">
              <w:rPr>
                <w:rFonts w:ascii="Segoe UI" w:eastAsia="Times New Roman" w:hAnsi="Segoe UI" w:cs="Segoe UI"/>
                <w:b/>
                <w:bCs/>
                <w:color w:val="24292E"/>
                <w:sz w:val="22"/>
                <w:szCs w:val="22"/>
              </w:rPr>
              <w:t>Açıklaması</w:t>
            </w:r>
          </w:p>
        </w:tc>
      </w:tr>
      <w:tr w:rsidR="00DF4953" w14:paraId="0039788B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B2036F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EmployeeCode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3AACA3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DD808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employee_code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59DA0" w14:textId="3821A8B2" w:rsidR="00DF4953" w:rsidRDefault="0052401B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 xml:space="preserve">Personel </w:t>
            </w:r>
            <w:r w:rsidRPr="00DC5A79">
              <w:rPr>
                <w:rFonts w:ascii="Segoe UI" w:eastAsia="Times New Roman" w:hAnsi="Segoe UI" w:cs="Segoe UI"/>
                <w:color w:val="24292E"/>
              </w:rPr>
              <w:t>Kod</w:t>
            </w:r>
            <w:r>
              <w:rPr>
                <w:rFonts w:ascii="Segoe UI" w:eastAsia="Times New Roman" w:hAnsi="Segoe UI" w:cs="Segoe UI"/>
                <w:color w:val="24292E"/>
              </w:rPr>
              <w:t>u</w:t>
            </w:r>
          </w:p>
        </w:tc>
      </w:tr>
      <w:tr w:rsidR="00DF4953" w14:paraId="298F9CDB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9CAB3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21409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78365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plan_date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E8A9A2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Plan Tarihi</w:t>
            </w:r>
          </w:p>
        </w:tc>
      </w:tr>
      <w:tr w:rsidR="00DF4953" w14:paraId="352A678D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8146FE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PlanType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D320C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5E3E9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plan_type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5042F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Plan Tipi</w:t>
            </w:r>
          </w:p>
        </w:tc>
      </w:tr>
      <w:tr w:rsidR="00DF4953" w14:paraId="60EA1BAD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D34AF0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PlanValue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EB44C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87C303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plan_value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515083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Plan Değeri</w:t>
            </w:r>
          </w:p>
        </w:tc>
      </w:tr>
      <w:tr w:rsidR="00DF4953" w14:paraId="267A2937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34970A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OverTime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931048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float32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47618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over_time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34BB1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Fazla Mesai</w:t>
            </w:r>
          </w:p>
        </w:tc>
      </w:tr>
      <w:tr w:rsidR="00DF4953" w14:paraId="640CC2A7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BED76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StartTime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19BFA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9885B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start_time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0F049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Başlama Saati</w:t>
            </w:r>
          </w:p>
        </w:tc>
      </w:tr>
      <w:tr w:rsidR="00DF4953" w14:paraId="2D855C89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46C57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EndTime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0D2B95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DD524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end_time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F669AC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Bitiş Saati</w:t>
            </w:r>
          </w:p>
        </w:tc>
      </w:tr>
      <w:tr w:rsidR="00DF4953" w14:paraId="16EE504D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BD19D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5746D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0498C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plan_description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2526D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Plan Açıklaması</w:t>
            </w:r>
          </w:p>
        </w:tc>
      </w:tr>
      <w:tr w:rsidR="00DF4953" w14:paraId="45EF2A9B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8B5DEF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Color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F6A00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B2431C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color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C58374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Renk</w:t>
            </w:r>
          </w:p>
        </w:tc>
      </w:tr>
      <w:tr w:rsidR="00DF4953" w14:paraId="70D9D3D2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25FAB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NotifyAction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5CD10E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CCC6D4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notify_action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47B19" w14:textId="7C51FE79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Bildirim Aksiyonu</w:t>
            </w:r>
            <w:r w:rsidR="002248AC">
              <w:rPr>
                <w:rFonts w:ascii="Segoe UI" w:eastAsia="Times New Roman" w:hAnsi="Segoe UI" w:cs="Segoe UI"/>
                <w:color w:val="24292E"/>
              </w:rPr>
              <w:t xml:space="preserve"> ( </w:t>
            </w:r>
            <w:proofErr w:type="spellStart"/>
            <w:r w:rsidR="002248AC">
              <w:rPr>
                <w:rFonts w:ascii="Segoe UI" w:eastAsia="Times New Roman" w:hAnsi="Segoe UI" w:cs="Segoe UI"/>
                <w:color w:val="24292E"/>
              </w:rPr>
              <w:t>Sms</w:t>
            </w:r>
            <w:proofErr w:type="spellEnd"/>
            <w:r w:rsidR="002248AC">
              <w:rPr>
                <w:rFonts w:ascii="Segoe UI" w:eastAsia="Times New Roman" w:hAnsi="Segoe UI" w:cs="Segoe UI"/>
                <w:color w:val="24292E"/>
              </w:rPr>
              <w:t xml:space="preserve">, </w:t>
            </w:r>
            <w:proofErr w:type="spellStart"/>
            <w:r w:rsidR="002248AC">
              <w:rPr>
                <w:rFonts w:ascii="Segoe UI" w:eastAsia="Times New Roman" w:hAnsi="Segoe UI" w:cs="Segoe UI"/>
                <w:color w:val="24292E"/>
              </w:rPr>
              <w:t>Email</w:t>
            </w:r>
            <w:proofErr w:type="spellEnd"/>
            <w:r w:rsidR="002248AC">
              <w:rPr>
                <w:rFonts w:ascii="Segoe UI" w:eastAsia="Times New Roman" w:hAnsi="Segoe UI" w:cs="Segoe UI"/>
                <w:color w:val="24292E"/>
              </w:rPr>
              <w:t xml:space="preserve"> ,</w:t>
            </w:r>
            <w:proofErr w:type="spellStart"/>
            <w:r w:rsidR="002248AC">
              <w:rPr>
                <w:rFonts w:ascii="Segoe UI" w:eastAsia="Times New Roman" w:hAnsi="Segoe UI" w:cs="Segoe UI"/>
                <w:color w:val="24292E"/>
              </w:rPr>
              <w:t>Push</w:t>
            </w:r>
            <w:proofErr w:type="spellEnd"/>
            <w:r w:rsidR="002248AC">
              <w:rPr>
                <w:rFonts w:ascii="Segoe UI" w:eastAsia="Times New Roman" w:hAnsi="Segoe UI" w:cs="Segoe UI"/>
                <w:color w:val="24292E"/>
              </w:rPr>
              <w:t xml:space="preserve"> Notification)</w:t>
            </w:r>
          </w:p>
        </w:tc>
      </w:tr>
      <w:tr w:rsidR="00DF4953" w14:paraId="3E3F65A3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A0081C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NotifyComment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41EDE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011EDD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notify_comment</w:t>
            </w:r>
            <w:proofErr w:type="spellEnd"/>
          </w:p>
        </w:tc>
        <w:tc>
          <w:tcPr>
            <w:tcW w:w="18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9D38F" w14:textId="77777777" w:rsidR="00DF4953" w:rsidRDefault="00DF4953" w:rsidP="00B851D6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Bildirim Notu</w:t>
            </w:r>
          </w:p>
        </w:tc>
      </w:tr>
    </w:tbl>
    <w:p w14:paraId="212AE7DF" w14:textId="37563A58" w:rsidR="00506650" w:rsidRDefault="00506650" w:rsidP="00DF4953">
      <w:pPr>
        <w:rPr>
          <w:rFonts w:eastAsia="Times New Roman"/>
        </w:rPr>
      </w:pPr>
      <w:r>
        <w:rPr>
          <w:rFonts w:eastAsia="Times New Roman"/>
        </w:rPr>
        <w:br w:type="textWrapping" w:clear="all"/>
      </w:r>
    </w:p>
    <w:p w14:paraId="65D5F985" w14:textId="0760FF54" w:rsidR="003F585E" w:rsidRPr="00E73626" w:rsidRDefault="00506650" w:rsidP="00E73626">
      <w:pPr>
        <w:spacing w:before="160" w:line="259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22110B41" w14:textId="0B4DD187" w:rsidR="00DE4264" w:rsidRDefault="004A1191" w:rsidP="004A1191">
      <w:pPr>
        <w:pStyle w:val="Balk1"/>
      </w:pPr>
      <w:bookmarkStart w:id="12" w:name="_Toc13574951"/>
      <w:proofErr w:type="spellStart"/>
      <w:r>
        <w:lastRenderedPageBreak/>
        <w:t>İzin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Alınması</w:t>
      </w:r>
      <w:bookmarkEnd w:id="12"/>
      <w:proofErr w:type="spellEnd"/>
    </w:p>
    <w:p w14:paraId="3C466C2B" w14:textId="5437D494" w:rsidR="004A1191" w:rsidRDefault="004A1191" w:rsidP="004A1191">
      <w:r>
        <w:t>İzin Bilgi kayıtlarının getirilmesi ile ilgili olarak dış dünyaya açık olan servis adresimiz aşağıdaki şekildedir.</w:t>
      </w:r>
    </w:p>
    <w:p w14:paraId="74B08EBA" w14:textId="77777777" w:rsidR="004A1191" w:rsidRDefault="004A1191" w:rsidP="004A1191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34605EFF" w14:textId="6D7B7CC5" w:rsidR="004A1191" w:rsidRDefault="004A1191" w:rsidP="004A1191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(GET)</w:t>
      </w:r>
    </w:p>
    <w:p w14:paraId="702925FD" w14:textId="216C3664" w:rsidR="004A1191" w:rsidRDefault="00FD321B" w:rsidP="004A1191">
      <w:pPr>
        <w:pStyle w:val="Balk5"/>
      </w:pPr>
      <w:r w:rsidRPr="00FD321B">
        <w:t>h</w:t>
      </w:r>
      <w:r w:rsidR="00085603">
        <w:t>ttps://api_docoplay.doco.com.tr</w:t>
      </w:r>
      <w:r w:rsidR="004A1191">
        <w:t>/exapi/</w:t>
      </w:r>
      <w:r w:rsidR="004A1191" w:rsidRPr="004A1191">
        <w:t>absent_time</w:t>
      </w:r>
    </w:p>
    <w:p w14:paraId="04BC22D4" w14:textId="77777777" w:rsidR="00151DB8" w:rsidRDefault="00151DB8" w:rsidP="00151DB8"/>
    <w:p w14:paraId="0C55BB10" w14:textId="300A09A1" w:rsidR="00151DB8" w:rsidRDefault="00151DB8" w:rsidP="00151DB8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GETByID</w:t>
      </w:r>
      <w:proofErr w:type="spellEnd"/>
      <w:r>
        <w:t>)</w:t>
      </w:r>
    </w:p>
    <w:p w14:paraId="428BE907" w14:textId="08E68EAB" w:rsidR="00085603" w:rsidRDefault="001C650D" w:rsidP="00085603">
      <w:pPr>
        <w:pStyle w:val="Balk5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7" w:history="1">
        <w:r w:rsidR="00085603" w:rsidRPr="00E82650">
          <w:rPr>
            <w:rStyle w:val="Kpr"/>
          </w:rPr>
          <w:t>https://api_docoplay.doco.com.tr/exapi/absent_time/employee_code</w:t>
        </w:r>
      </w:hyperlink>
      <w:r w:rsidR="00085603">
        <w:t xml:space="preserve"> </w:t>
      </w:r>
      <w:proofErr w:type="spellStart"/>
      <w:r w:rsidR="00085603" w:rsidRPr="00085603">
        <w:rPr>
          <w:rFonts w:ascii="Times New Roman" w:hAnsi="Times New Roman" w:cs="Times New Roman"/>
          <w:color w:val="000000" w:themeColor="text1"/>
          <w:sz w:val="24"/>
          <w:szCs w:val="24"/>
        </w:rPr>
        <w:t>servisi</w:t>
      </w:r>
      <w:proofErr w:type="spellEnd"/>
      <w:r w:rsidR="00085603" w:rsidRP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 w:rsidRPr="00085603"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personele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göre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izin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kayıtları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bilgisi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alınabilir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proofErr w:type="gram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Örneğin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85603">
        <w:rPr>
          <w:color w:val="000000" w:themeColor="text1"/>
        </w:rPr>
        <w:t xml:space="preserve"> </w:t>
      </w:r>
      <w:r w:rsidR="00085603" w:rsidRPr="00085603">
        <w:t>https://api_docoplay.doco.com.tr/exapi/absent_time</w:t>
      </w:r>
      <w:r w:rsidR="00085603">
        <w:t>/</w:t>
      </w:r>
      <w:proofErr w:type="gramEnd"/>
      <w:r w:rsidR="00085603" w:rsidRPr="00085603">
        <w:t xml:space="preserve"> </w:t>
      </w:r>
      <w:r w:rsidR="00085603">
        <w:t xml:space="preserve">DOCO001 </w:t>
      </w:r>
      <w:proofErr w:type="spellStart"/>
      <w:r w:rsidR="00085603" w:rsidRPr="00085603"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ilgili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kayıttaki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personelin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izin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bilgi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kayıtları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getirilir</w:t>
      </w:r>
      <w:proofErr w:type="spellEnd"/>
      <w:r w:rsidR="0008560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DEA0801" w14:textId="269A9B2D" w:rsidR="00085603" w:rsidRPr="00085603" w:rsidRDefault="001C650D" w:rsidP="00085603">
      <w:pPr>
        <w:pStyle w:val="ListeParagraf"/>
        <w:numPr>
          <w:ilvl w:val="0"/>
          <w:numId w:val="37"/>
        </w:numPr>
      </w:pPr>
      <w:hyperlink r:id="rId28" w:history="1">
        <w:r w:rsidR="00085603" w:rsidRPr="00E82650">
          <w:rPr>
            <w:rStyle w:val="Kpr"/>
          </w:rPr>
          <w:t>https://api_docoplay.doco.com.tr/exapi/absent_time/employee_code/code</w:t>
        </w:r>
      </w:hyperlink>
      <w:r w:rsidR="00085603">
        <w:t xml:space="preserve"> </w:t>
      </w:r>
      <w:proofErr w:type="spellStart"/>
      <w:r w:rsidR="00085603">
        <w:t>servisi</w:t>
      </w:r>
      <w:proofErr w:type="spellEnd"/>
      <w:r w:rsidR="00085603">
        <w:t xml:space="preserve"> </w:t>
      </w:r>
      <w:proofErr w:type="spellStart"/>
      <w:r w:rsidR="00085603">
        <w:t>ile</w:t>
      </w:r>
      <w:proofErr w:type="spellEnd"/>
      <w:r w:rsidR="00085603">
        <w:t xml:space="preserve"> </w:t>
      </w:r>
      <w:proofErr w:type="spellStart"/>
      <w:r w:rsidR="00DA4CBB">
        <w:t>ilgili</w:t>
      </w:r>
      <w:proofErr w:type="spellEnd"/>
      <w:r w:rsidR="00DA4CBB">
        <w:t xml:space="preserve"> </w:t>
      </w:r>
      <w:proofErr w:type="spellStart"/>
      <w:r w:rsidR="00DA4CBB">
        <w:t>personelin</w:t>
      </w:r>
      <w:proofErr w:type="spellEnd"/>
      <w:r w:rsidR="00DA4CBB">
        <w:t xml:space="preserve"> </w:t>
      </w:r>
      <w:proofErr w:type="spellStart"/>
      <w:r w:rsidR="00DA4CBB">
        <w:t>kodu</w:t>
      </w:r>
      <w:proofErr w:type="spellEnd"/>
      <w:r w:rsidR="00DA4CBB">
        <w:t xml:space="preserve"> </w:t>
      </w:r>
      <w:proofErr w:type="spellStart"/>
      <w:r w:rsidR="00DA4CBB">
        <w:t>ile</w:t>
      </w:r>
      <w:proofErr w:type="spellEnd"/>
      <w:r w:rsidR="00DA4CBB">
        <w:t xml:space="preserve"> </w:t>
      </w:r>
      <w:proofErr w:type="spellStart"/>
      <w:r w:rsidR="00DA4CBB">
        <w:t>izin</w:t>
      </w:r>
      <w:proofErr w:type="spellEnd"/>
      <w:r w:rsidR="00DA4CBB">
        <w:t xml:space="preserve"> </w:t>
      </w:r>
      <w:proofErr w:type="spellStart"/>
      <w:r w:rsidR="00DA4CBB">
        <w:t>kayıt</w:t>
      </w:r>
      <w:proofErr w:type="spellEnd"/>
      <w:r w:rsidR="00DA4CBB">
        <w:t xml:space="preserve"> </w:t>
      </w:r>
      <w:proofErr w:type="spellStart"/>
      <w:r w:rsidR="00DA4CBB">
        <w:t>bilgisi</w:t>
      </w:r>
      <w:proofErr w:type="spellEnd"/>
      <w:r w:rsidR="00DA4CBB">
        <w:t xml:space="preserve"> </w:t>
      </w:r>
      <w:proofErr w:type="spellStart"/>
      <w:r w:rsidR="00DA4CBB">
        <w:t>alınabilir</w:t>
      </w:r>
      <w:proofErr w:type="spellEnd"/>
      <w:r w:rsidR="00DA4CBB">
        <w:t xml:space="preserve">. </w:t>
      </w:r>
      <w:proofErr w:type="spellStart"/>
      <w:r w:rsidR="00DA4CBB">
        <w:t>Örneğin</w:t>
      </w:r>
      <w:proofErr w:type="spellEnd"/>
      <w:r w:rsidR="00DA4CBB">
        <w:t xml:space="preserve"> </w:t>
      </w:r>
      <w:hyperlink r:id="rId29" w:history="1">
        <w:r w:rsidR="00DA4CBB" w:rsidRPr="00E82650">
          <w:rPr>
            <w:rStyle w:val="Kpr"/>
          </w:rPr>
          <w:t>https://api_docoplay.doco.com.tr/exapi/absent_time/DOCO001/001</w:t>
        </w:r>
      </w:hyperlink>
      <w:r w:rsidR="00DA4CBB">
        <w:t xml:space="preserve"> </w:t>
      </w:r>
      <w:proofErr w:type="spellStart"/>
      <w:r w:rsidR="00DA4CBB">
        <w:t>ile</w:t>
      </w:r>
      <w:proofErr w:type="spellEnd"/>
      <w:r w:rsidR="00DA4CBB">
        <w:t xml:space="preserve"> </w:t>
      </w:r>
      <w:r w:rsidR="00C354B7">
        <w:t xml:space="preserve">DOCO001 </w:t>
      </w:r>
      <w:proofErr w:type="spellStart"/>
      <w:r w:rsidR="00C354B7">
        <w:t>personelin</w:t>
      </w:r>
      <w:proofErr w:type="spellEnd"/>
      <w:r w:rsidR="00C354B7">
        <w:t xml:space="preserve"> 001 </w:t>
      </w:r>
      <w:proofErr w:type="spellStart"/>
      <w:r w:rsidR="00C354B7">
        <w:t>kodlu</w:t>
      </w:r>
      <w:proofErr w:type="spellEnd"/>
      <w:r w:rsidR="00C354B7">
        <w:t xml:space="preserve"> </w:t>
      </w:r>
      <w:proofErr w:type="spellStart"/>
      <w:r w:rsidR="00DA4CBB">
        <w:t>kayıttaki</w:t>
      </w:r>
      <w:proofErr w:type="spellEnd"/>
      <w:r w:rsidR="00DA4CBB">
        <w:t xml:space="preserve"> </w:t>
      </w:r>
      <w:proofErr w:type="spellStart"/>
      <w:r w:rsidR="00DA4CBB">
        <w:t>izin</w:t>
      </w:r>
      <w:proofErr w:type="spellEnd"/>
      <w:r w:rsidR="00DA4CBB">
        <w:t xml:space="preserve"> </w:t>
      </w:r>
      <w:proofErr w:type="spellStart"/>
      <w:r w:rsidR="00DA4CBB">
        <w:t>bilgi</w:t>
      </w:r>
      <w:proofErr w:type="spellEnd"/>
      <w:r w:rsidR="00DA4CBB">
        <w:t xml:space="preserve"> </w:t>
      </w:r>
      <w:proofErr w:type="spellStart"/>
      <w:r w:rsidR="00DA4CBB">
        <w:t>kaydı</w:t>
      </w:r>
      <w:proofErr w:type="spellEnd"/>
      <w:r w:rsidR="00DA4CBB">
        <w:t xml:space="preserve"> </w:t>
      </w:r>
      <w:proofErr w:type="spellStart"/>
      <w:r w:rsidR="00DA4CBB">
        <w:t>getirilir</w:t>
      </w:r>
      <w:proofErr w:type="spellEnd"/>
      <w:r w:rsidR="00DA4CBB">
        <w:t>.</w:t>
      </w:r>
      <w:bookmarkStart w:id="13" w:name="_GoBack"/>
      <w:bookmarkEnd w:id="13"/>
    </w:p>
    <w:p w14:paraId="231F4E72" w14:textId="77777777" w:rsidR="005C4408" w:rsidRPr="005C4408" w:rsidRDefault="005C4408" w:rsidP="005C4408"/>
    <w:p w14:paraId="75A35471" w14:textId="77777777" w:rsidR="004A1191" w:rsidRDefault="004A1191" w:rsidP="004A1191">
      <w:pPr>
        <w:pStyle w:val="Balk5"/>
      </w:pPr>
      <w:proofErr w:type="gramStart"/>
      <w:r>
        <w:t>Header :</w:t>
      </w:r>
      <w:proofErr w:type="gramEnd"/>
    </w:p>
    <w:p w14:paraId="15EB64DF" w14:textId="77777777" w:rsidR="004A1191" w:rsidRDefault="004A1191" w:rsidP="004A1191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7CE30B3A" w14:textId="77777777" w:rsidR="004A1191" w:rsidRDefault="004A1191" w:rsidP="004A1191"/>
    <w:p w14:paraId="2D32ABA1" w14:textId="7718C015" w:rsidR="004A1191" w:rsidRDefault="00ED7BBB" w:rsidP="004A1191">
      <w:r>
        <w:rPr>
          <w:noProof/>
        </w:rPr>
        <w:drawing>
          <wp:inline distT="0" distB="0" distL="0" distR="0" wp14:anchorId="37E24E70" wp14:editId="2E7C7171">
            <wp:extent cx="6644005" cy="3443605"/>
            <wp:effectExtent l="0" t="0" r="10795" b="10795"/>
            <wp:docPr id="17" name="Resim 17" descr="Ekran%20Resmi%202019-06-26%2014.2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kran%20Resmi%202019-06-26%2014.27.5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E323" w14:textId="77777777" w:rsidR="00ED7BBB" w:rsidRDefault="00ED7BBB" w:rsidP="004A1191"/>
    <w:p w14:paraId="4E5CF73B" w14:textId="77777777" w:rsidR="00ED7BBB" w:rsidRDefault="00ED7BBB" w:rsidP="00ED7BBB">
      <w:r>
        <w:t>[</w:t>
      </w:r>
    </w:p>
    <w:p w14:paraId="5F85727D" w14:textId="77777777" w:rsidR="00ED7BBB" w:rsidRDefault="00ED7BBB" w:rsidP="00ED7BBB">
      <w:r>
        <w:t xml:space="preserve">    {</w:t>
      </w:r>
    </w:p>
    <w:p w14:paraId="3D9492C3" w14:textId="31E14602" w:rsidR="00ED7BBB" w:rsidRDefault="00ED7BBB" w:rsidP="003C23EE">
      <w:r>
        <w:t xml:space="preserve">        "</w:t>
      </w:r>
      <w:proofErr w:type="spellStart"/>
      <w:r>
        <w:t>employee_code</w:t>
      </w:r>
      <w:proofErr w:type="spellEnd"/>
      <w:r>
        <w:t>": "DOCO001",</w:t>
      </w:r>
      <w:r w:rsidR="002248AC">
        <w:t xml:space="preserve">   </w:t>
      </w:r>
    </w:p>
    <w:p w14:paraId="07CF09CD" w14:textId="77777777" w:rsidR="00ED7BBB" w:rsidRDefault="00ED7BBB" w:rsidP="00ED7BBB">
      <w:r>
        <w:t xml:space="preserve">        "</w:t>
      </w:r>
      <w:proofErr w:type="spellStart"/>
      <w:r>
        <w:t>code</w:t>
      </w:r>
      <w:proofErr w:type="spellEnd"/>
      <w:r>
        <w:t>": "001",</w:t>
      </w:r>
    </w:p>
    <w:p w14:paraId="2CB7B179" w14:textId="77777777" w:rsidR="00ED7BBB" w:rsidRDefault="00ED7BBB" w:rsidP="00ED7BBB">
      <w:r>
        <w:t xml:space="preserve">        "</w:t>
      </w:r>
      <w:proofErr w:type="spellStart"/>
      <w:r>
        <w:t>description</w:t>
      </w:r>
      <w:proofErr w:type="spellEnd"/>
      <w:r>
        <w:t>": "",</w:t>
      </w:r>
    </w:p>
    <w:p w14:paraId="1E204B0C" w14:textId="77777777" w:rsidR="00ED7BBB" w:rsidRDefault="00ED7BBB" w:rsidP="00ED7BBB">
      <w:r>
        <w:t xml:space="preserve">        "</w:t>
      </w:r>
      <w:proofErr w:type="spellStart"/>
      <w:r>
        <w:t>quantity_day</w:t>
      </w:r>
      <w:proofErr w:type="spellEnd"/>
      <w:r>
        <w:t>": 0,</w:t>
      </w:r>
    </w:p>
    <w:p w14:paraId="57EBC7E6" w14:textId="77777777" w:rsidR="00ED7BBB" w:rsidRDefault="00ED7BBB" w:rsidP="00ED7BBB">
      <w:r>
        <w:t xml:space="preserve">        "</w:t>
      </w:r>
      <w:proofErr w:type="spellStart"/>
      <w:r>
        <w:t>quantity_hour</w:t>
      </w:r>
      <w:proofErr w:type="spellEnd"/>
      <w:r>
        <w:t>": 0,</w:t>
      </w:r>
    </w:p>
    <w:p w14:paraId="0B60B9C5" w14:textId="77777777" w:rsidR="00ED7BBB" w:rsidRDefault="00ED7BBB" w:rsidP="00ED7BBB">
      <w:r>
        <w:t xml:space="preserve">        "</w:t>
      </w:r>
      <w:proofErr w:type="spellStart"/>
      <w:r>
        <w:t>notify_action</w:t>
      </w:r>
      <w:proofErr w:type="spellEnd"/>
      <w:r>
        <w:t>":"",</w:t>
      </w:r>
    </w:p>
    <w:p w14:paraId="18C36DAC" w14:textId="77777777" w:rsidR="00ED7BBB" w:rsidRDefault="00ED7BBB" w:rsidP="00ED7BBB">
      <w:r>
        <w:t xml:space="preserve">        "</w:t>
      </w:r>
      <w:proofErr w:type="spellStart"/>
      <w:r>
        <w:t>notify_comment</w:t>
      </w:r>
      <w:proofErr w:type="spellEnd"/>
      <w:r>
        <w:t>": ""</w:t>
      </w:r>
    </w:p>
    <w:p w14:paraId="1C530E51" w14:textId="77777777" w:rsidR="00ED7BBB" w:rsidRDefault="00ED7BBB" w:rsidP="00ED7BBB">
      <w:r>
        <w:t xml:space="preserve">    }</w:t>
      </w:r>
    </w:p>
    <w:p w14:paraId="68A0F68C" w14:textId="4ED5EB63" w:rsidR="00ED7BBB" w:rsidRDefault="00ED7BBB" w:rsidP="00DA4CBB">
      <w:r>
        <w:t>]</w:t>
      </w:r>
      <w:r>
        <w:br w:type="page"/>
      </w:r>
    </w:p>
    <w:p w14:paraId="26E35DD6" w14:textId="02CEC45B" w:rsidR="00ED7BBB" w:rsidRDefault="00ED7BBB" w:rsidP="00ED7BBB">
      <w:pPr>
        <w:pStyle w:val="Balk1"/>
      </w:pPr>
      <w:bookmarkStart w:id="14" w:name="_Toc13574952"/>
      <w:proofErr w:type="spellStart"/>
      <w:r>
        <w:lastRenderedPageBreak/>
        <w:t>İzin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Güncellenmesi</w:t>
      </w:r>
      <w:bookmarkEnd w:id="14"/>
      <w:proofErr w:type="spellEnd"/>
    </w:p>
    <w:p w14:paraId="6745F511" w14:textId="346468A4" w:rsidR="00ED7BBB" w:rsidRDefault="00ED7BBB" w:rsidP="00ED7BBB">
      <w:r>
        <w:t>İzin Bilgi kayıtlarının güncellenmesi ile ilgili olarak dış dünyaya açık olan servis adresimiz aşağıdaki şekildedir.</w:t>
      </w:r>
    </w:p>
    <w:p w14:paraId="01D777E1" w14:textId="77777777" w:rsidR="00ED7BBB" w:rsidRDefault="00ED7BBB" w:rsidP="00ED7BBB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421E9907" w14:textId="5E1A22BA" w:rsidR="00ED7BBB" w:rsidRDefault="00ED7BBB" w:rsidP="00ED7BBB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(POST)</w:t>
      </w:r>
    </w:p>
    <w:p w14:paraId="2AE1746B" w14:textId="14C23F2E" w:rsidR="00ED7BBB" w:rsidRDefault="00FD321B" w:rsidP="00ED7BBB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</w:t>
      </w:r>
      <w:r w:rsidR="00DA4CBB">
        <w:t>ttps://api_docoplay.doco.com.tr</w:t>
      </w:r>
      <w:r w:rsidR="00ED7BBB">
        <w:t>/exapi/</w:t>
      </w:r>
      <w:r w:rsidR="00ED7BBB" w:rsidRPr="004A1191">
        <w:t>absent_time</w:t>
      </w:r>
    </w:p>
    <w:p w14:paraId="263BF34E" w14:textId="77777777" w:rsidR="00ED7BBB" w:rsidRDefault="00ED7BBB" w:rsidP="00ED7BBB">
      <w:pPr>
        <w:pStyle w:val="Balk5"/>
      </w:pPr>
      <w:proofErr w:type="gramStart"/>
      <w:r>
        <w:t>Header :</w:t>
      </w:r>
      <w:proofErr w:type="gramEnd"/>
    </w:p>
    <w:p w14:paraId="64F1C748" w14:textId="77777777" w:rsidR="00ED7BBB" w:rsidRDefault="00ED7BBB" w:rsidP="00ED7BBB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2BB32804" w14:textId="77777777" w:rsidR="00ED7BBB" w:rsidRDefault="00ED7BBB" w:rsidP="00ED7BBB"/>
    <w:p w14:paraId="1312F141" w14:textId="1CAA1FB8" w:rsidR="00ED7BBB" w:rsidRDefault="00050A9E" w:rsidP="00ED7BBB">
      <w:r>
        <w:rPr>
          <w:noProof/>
        </w:rPr>
        <w:drawing>
          <wp:inline distT="0" distB="0" distL="0" distR="0" wp14:anchorId="593829D2" wp14:editId="458F87AC">
            <wp:extent cx="6644005" cy="5097145"/>
            <wp:effectExtent l="0" t="0" r="10795" b="8255"/>
            <wp:docPr id="9" name="Resim 9" descr="../../../../../../Downloads/image%20(15)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ownloads/image%20(15)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AC08" w14:textId="77777777" w:rsidR="00ED7BBB" w:rsidRDefault="00ED7BBB">
      <w:pPr>
        <w:spacing w:before="160" w:line="259" w:lineRule="auto"/>
      </w:pPr>
      <w:r>
        <w:br w:type="page"/>
      </w:r>
    </w:p>
    <w:p w14:paraId="3DD1F8D0" w14:textId="219054FD" w:rsidR="00ED7BBB" w:rsidRDefault="00ED7BBB" w:rsidP="00ED7BBB">
      <w:pPr>
        <w:pStyle w:val="Balk1"/>
      </w:pPr>
      <w:bookmarkStart w:id="15" w:name="_Toc13574953"/>
      <w:proofErr w:type="spellStart"/>
      <w:r>
        <w:lastRenderedPageBreak/>
        <w:t>İzin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Silinmesi</w:t>
      </w:r>
      <w:bookmarkEnd w:id="15"/>
      <w:proofErr w:type="spellEnd"/>
    </w:p>
    <w:p w14:paraId="4ACA00E4" w14:textId="09E98648" w:rsidR="0033247F" w:rsidRDefault="0033247F" w:rsidP="0033247F">
      <w:r>
        <w:t>İzin Bilgi kayıtlarının silinmesi ile ilgili olarak dış dünyaya açık olan servis adresimiz aşağıdaki şekildedir.</w:t>
      </w:r>
    </w:p>
    <w:p w14:paraId="429110F5" w14:textId="77777777" w:rsidR="0033247F" w:rsidRDefault="0033247F" w:rsidP="0033247F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52445095" w14:textId="172812AF" w:rsidR="0033247F" w:rsidRDefault="0033247F" w:rsidP="0033247F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(DELETE)</w:t>
      </w:r>
    </w:p>
    <w:p w14:paraId="21D44C35" w14:textId="4DFDFEDA" w:rsidR="0033247F" w:rsidRDefault="00FD321B" w:rsidP="0033247F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</w:t>
      </w:r>
      <w:r w:rsidR="00DA4CBB">
        <w:t>ttps://api_docoplay.doco.com.tr</w:t>
      </w:r>
      <w:r w:rsidR="0033247F">
        <w:t>/exapi/</w:t>
      </w:r>
      <w:r w:rsidR="0033247F" w:rsidRPr="004A1191">
        <w:t>absent_time</w:t>
      </w:r>
    </w:p>
    <w:p w14:paraId="687C4C31" w14:textId="77777777" w:rsidR="0033247F" w:rsidRDefault="0033247F" w:rsidP="0033247F">
      <w:pPr>
        <w:pStyle w:val="Balk5"/>
      </w:pPr>
      <w:proofErr w:type="gramStart"/>
      <w:r>
        <w:t>Header :</w:t>
      </w:r>
      <w:proofErr w:type="gramEnd"/>
    </w:p>
    <w:p w14:paraId="0383E3D3" w14:textId="77777777" w:rsidR="0033247F" w:rsidRDefault="0033247F" w:rsidP="0033247F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77618C07" w14:textId="77777777" w:rsidR="0033247F" w:rsidRDefault="0033247F" w:rsidP="0033247F"/>
    <w:p w14:paraId="7445DB2E" w14:textId="5D1CAB58" w:rsidR="0033247F" w:rsidRDefault="0033247F" w:rsidP="0033247F"/>
    <w:p w14:paraId="4C6B9ED0" w14:textId="11FE2D48" w:rsidR="0033247F" w:rsidRDefault="00BD1862" w:rsidP="0033247F">
      <w:r>
        <w:rPr>
          <w:noProof/>
        </w:rPr>
        <w:drawing>
          <wp:inline distT="0" distB="0" distL="0" distR="0" wp14:anchorId="2D564C40" wp14:editId="15C06C0F">
            <wp:extent cx="6634480" cy="2635885"/>
            <wp:effectExtent l="0" t="0" r="0" b="5715"/>
            <wp:docPr id="25" name="Resim 25" descr="../Ekran%20Resmi%202019-06-27%2010.0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Ekran%20Resmi%202019-06-27%2010.02.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D3ED" w14:textId="33BB2E39" w:rsidR="0033247F" w:rsidRDefault="0033247F">
      <w:pPr>
        <w:spacing w:before="160" w:line="259" w:lineRule="auto"/>
      </w:pPr>
      <w:r>
        <w:br w:type="page"/>
      </w:r>
    </w:p>
    <w:p w14:paraId="2EE915C1" w14:textId="3294A172" w:rsidR="0033247F" w:rsidRDefault="00BE7657" w:rsidP="00BE7657">
      <w:pPr>
        <w:pStyle w:val="Balk2"/>
      </w:pPr>
      <w:bookmarkStart w:id="16" w:name="_Toc13574954"/>
      <w:proofErr w:type="spellStart"/>
      <w:r>
        <w:lastRenderedPageBreak/>
        <w:t>İzin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Modeli</w:t>
      </w:r>
      <w:bookmarkEnd w:id="16"/>
      <w:proofErr w:type="spellEnd"/>
    </w:p>
    <w:p w14:paraId="75B25A49" w14:textId="77777777" w:rsidR="00BE7657" w:rsidRDefault="00BE7657" w:rsidP="00BE7657"/>
    <w:tbl>
      <w:tblPr>
        <w:tblW w:w="72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1084"/>
        <w:gridCol w:w="2017"/>
        <w:gridCol w:w="2168"/>
      </w:tblGrid>
      <w:tr w:rsidR="00BE7657" w14:paraId="73DE2E20" w14:textId="77777777" w:rsidTr="0014394D">
        <w:trPr>
          <w:tblHeader/>
        </w:trPr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B0FC1" w14:textId="1ECCAF0B" w:rsidR="00BE7657" w:rsidRDefault="00BE7657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Alan Adı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78258B" w14:textId="71730196" w:rsidR="00BE7657" w:rsidRDefault="00BE7657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Tip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453BCF" w14:textId="09C23CDD" w:rsidR="00BE7657" w:rsidRDefault="00BE7657" w:rsidP="00BE7657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Json</w:t>
            </w:r>
            <w:proofErr w:type="spellEnd"/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 xml:space="preserve"> Adı</w:t>
            </w:r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446C5" w14:textId="0F1CF8F2" w:rsidR="00BE7657" w:rsidRDefault="00BE7657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Açıklaması</w:t>
            </w:r>
          </w:p>
        </w:tc>
      </w:tr>
      <w:tr w:rsidR="00BE7657" w14:paraId="4B529728" w14:textId="77777777" w:rsidTr="0014394D"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C7012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EmployeeCode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4327C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1B7FC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employee_code</w:t>
            </w:r>
            <w:proofErr w:type="spellEnd"/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BF877" w14:textId="33374074" w:rsidR="00BE7657" w:rsidRDefault="0014394D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 xml:space="preserve">Personel </w:t>
            </w:r>
            <w:r w:rsidRPr="00DC5A79">
              <w:rPr>
                <w:rFonts w:ascii="Segoe UI" w:eastAsia="Times New Roman" w:hAnsi="Segoe UI" w:cs="Segoe UI"/>
                <w:color w:val="24292E"/>
              </w:rPr>
              <w:t>Kod</w:t>
            </w:r>
            <w:r>
              <w:rPr>
                <w:rFonts w:ascii="Segoe UI" w:eastAsia="Times New Roman" w:hAnsi="Segoe UI" w:cs="Segoe UI"/>
                <w:color w:val="24292E"/>
              </w:rPr>
              <w:t>u</w:t>
            </w:r>
          </w:p>
        </w:tc>
      </w:tr>
      <w:tr w:rsidR="00BE7657" w14:paraId="1E63C9D3" w14:textId="77777777" w:rsidTr="0014394D"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8CDF8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2494E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32799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code</w:t>
            </w:r>
            <w:proofErr w:type="spellEnd"/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318EF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Devamsızlık Kodu</w:t>
            </w:r>
          </w:p>
        </w:tc>
      </w:tr>
      <w:tr w:rsidR="00BE7657" w14:paraId="18EA9623" w14:textId="77777777" w:rsidTr="0014394D"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268BC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8E046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80872A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description</w:t>
            </w:r>
            <w:proofErr w:type="spellEnd"/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CE36C4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Devamsızlık</w:t>
            </w:r>
          </w:p>
        </w:tc>
      </w:tr>
      <w:tr w:rsidR="00BE7657" w14:paraId="09BC5CCA" w14:textId="77777777" w:rsidTr="0014394D"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8E81F2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QuantityDay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C1AD2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float32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3DD881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quantity_day</w:t>
            </w:r>
            <w:proofErr w:type="spellEnd"/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7D47C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Gün Miktar</w:t>
            </w:r>
          </w:p>
        </w:tc>
      </w:tr>
      <w:tr w:rsidR="00BE7657" w14:paraId="36C88E5E" w14:textId="77777777" w:rsidTr="0014394D"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07A84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QuantityHour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8D838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float32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BB404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quantity_hour</w:t>
            </w:r>
            <w:proofErr w:type="spellEnd"/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59E7F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Saat Miktar</w:t>
            </w:r>
          </w:p>
        </w:tc>
      </w:tr>
      <w:tr w:rsidR="002248AC" w14:paraId="475F8F25" w14:textId="77777777" w:rsidTr="0014394D"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0A8E3B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NotifyAction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F3E5A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8097E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notify_action</w:t>
            </w:r>
            <w:proofErr w:type="spellEnd"/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0F7EC" w14:textId="46198C50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 xml:space="preserve">Bildirim Aksiyonu (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Sms</w:t>
            </w:r>
            <w:proofErr w:type="spellEnd"/>
            <w:r>
              <w:rPr>
                <w:rFonts w:ascii="Segoe UI" w:eastAsia="Times New Roman" w:hAnsi="Segoe UI" w:cs="Segoe UI"/>
                <w:color w:val="24292E"/>
              </w:rPr>
              <w:t xml:space="preserve">,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Email</w:t>
            </w:r>
            <w:proofErr w:type="spellEnd"/>
            <w:r>
              <w:rPr>
                <w:rFonts w:ascii="Segoe UI" w:eastAsia="Times New Roman" w:hAnsi="Segoe UI" w:cs="Segoe UI"/>
                <w:color w:val="24292E"/>
              </w:rPr>
              <w:t xml:space="preserve"> ,</w:t>
            </w: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Push</w:t>
            </w:r>
            <w:proofErr w:type="spellEnd"/>
            <w:r>
              <w:rPr>
                <w:rFonts w:ascii="Segoe UI" w:eastAsia="Times New Roman" w:hAnsi="Segoe UI" w:cs="Segoe UI"/>
                <w:color w:val="24292E"/>
              </w:rPr>
              <w:t xml:space="preserve"> Notification)</w:t>
            </w:r>
          </w:p>
        </w:tc>
      </w:tr>
      <w:tr w:rsidR="00BE7657" w14:paraId="58418DB8" w14:textId="77777777" w:rsidTr="0014394D">
        <w:tc>
          <w:tcPr>
            <w:tcW w:w="1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036312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NotifyComment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C8134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F595AA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notify_comment</w:t>
            </w:r>
            <w:proofErr w:type="spellEnd"/>
          </w:p>
        </w:tc>
        <w:tc>
          <w:tcPr>
            <w:tcW w:w="21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7B5249" w14:textId="77777777" w:rsidR="00BE7657" w:rsidRDefault="00BE7657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Bildirim Notu</w:t>
            </w:r>
          </w:p>
        </w:tc>
      </w:tr>
    </w:tbl>
    <w:p w14:paraId="65E6BF9B" w14:textId="3E5B6BB7" w:rsidR="00BE7657" w:rsidRDefault="00BE7657" w:rsidP="00BE7657">
      <w:pPr>
        <w:rPr>
          <w:rFonts w:eastAsia="Times New Roman"/>
        </w:rPr>
      </w:pPr>
    </w:p>
    <w:p w14:paraId="5440319B" w14:textId="77777777" w:rsidR="00BE7657" w:rsidRDefault="00BE7657">
      <w:pPr>
        <w:spacing w:before="160" w:line="259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194E66BD" w14:textId="6FC81243" w:rsidR="00BE7657" w:rsidRDefault="00BE7657" w:rsidP="00BE7657">
      <w:pPr>
        <w:pStyle w:val="Balk1"/>
        <w:rPr>
          <w:rFonts w:ascii="Times New Roman" w:hAnsi="Times New Roman" w:cs="Times New Roman"/>
          <w:sz w:val="24"/>
          <w:szCs w:val="24"/>
        </w:rPr>
      </w:pPr>
      <w:bookmarkStart w:id="17" w:name="_Toc13574955"/>
      <w:proofErr w:type="spellStart"/>
      <w:r>
        <w:rPr>
          <w:shd w:val="clear" w:color="auto" w:fill="FFFFFF"/>
        </w:rPr>
        <w:lastRenderedPageBreak/>
        <w:t>Personel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Devam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Kayıtları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Bilgilerinin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Getirilmesi</w:t>
      </w:r>
      <w:bookmarkEnd w:id="17"/>
      <w:proofErr w:type="spellEnd"/>
    </w:p>
    <w:p w14:paraId="630A45A5" w14:textId="16485132" w:rsidR="00BE7657" w:rsidRDefault="00BE7657" w:rsidP="00BE7657">
      <w:r>
        <w:t>Personel devam kayıtlarının getirilmesi ile ilgili olarak dış dünyaya açık olan servis adresimiz aşağıdaki şekildedir.</w:t>
      </w:r>
    </w:p>
    <w:p w14:paraId="1C1EBDCF" w14:textId="77777777" w:rsidR="00BE7657" w:rsidRDefault="00BE7657" w:rsidP="00BE7657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62647322" w14:textId="4640FE1D" w:rsidR="00BE7657" w:rsidRDefault="00BE7657" w:rsidP="00BE7657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(GET)</w:t>
      </w:r>
    </w:p>
    <w:p w14:paraId="42A1BD63" w14:textId="21986CAE" w:rsidR="00BE7657" w:rsidRDefault="00FD321B" w:rsidP="00BE7657">
      <w:pPr>
        <w:pStyle w:val="Balk5"/>
      </w:pPr>
      <w:r w:rsidRPr="00FD321B">
        <w:t>h</w:t>
      </w:r>
      <w:r w:rsidR="00DA4CBB">
        <w:t>ttps://api_docoplay.doco.com.tr/exapi/</w:t>
      </w:r>
      <w:r w:rsidR="00BE7657" w:rsidRPr="00BE7657">
        <w:t>personnel_attendance</w:t>
      </w:r>
    </w:p>
    <w:p w14:paraId="30F48E18" w14:textId="77777777" w:rsidR="00DA4CBB" w:rsidRDefault="00DA4CBB" w:rsidP="00DA4CBB">
      <w:pPr>
        <w:pStyle w:val="Balk5"/>
      </w:pPr>
    </w:p>
    <w:p w14:paraId="66537C7F" w14:textId="30FC03C3" w:rsidR="00DA4CBB" w:rsidRDefault="00DA4CBB" w:rsidP="00DA4CBB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GETByID</w:t>
      </w:r>
      <w:proofErr w:type="spellEnd"/>
      <w:r>
        <w:t>)</w:t>
      </w:r>
    </w:p>
    <w:p w14:paraId="777EDA94" w14:textId="68826BFA" w:rsidR="00DA4CBB" w:rsidRPr="00DA4CBB" w:rsidRDefault="00DA4CBB" w:rsidP="00DA4CBB">
      <w:pPr>
        <w:pStyle w:val="Balk5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t xml:space="preserve">1 - </w:t>
      </w:r>
      <w:hyperlink r:id="rId33" w:history="1">
        <w:r w:rsidRPr="00E82650">
          <w:rPr>
            <w:rStyle w:val="Kpr"/>
          </w:rPr>
          <w:t>https://api_docoplay.doco.com.tr/exapi/personnel_attendance/:employee_code</w:t>
        </w:r>
      </w:hyperlink>
      <w: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servisi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ilgili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personelin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personel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devam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kaydı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bilgisi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getirilir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Örneğin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t xml:space="preserve">- </w:t>
      </w:r>
      <w:hyperlink r:id="rId34" w:history="1">
        <w:r w:rsidRPr="00E82650">
          <w:rPr>
            <w:rStyle w:val="Kpr"/>
          </w:rPr>
          <w:t>https://api_docoplay.doco.com.tr/exapi/personnel_attendance/DOCO001</w:t>
        </w:r>
      </w:hyperlink>
      <w: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ile</w:t>
      </w:r>
      <w:proofErr w:type="spellEnd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DOCO001için </w:t>
      </w:r>
      <w:proofErr w:type="spellStart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>ilgili</w:t>
      </w:r>
      <w:proofErr w:type="spellEnd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>personelin</w:t>
      </w:r>
      <w:proofErr w:type="spellEnd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>verisi</w:t>
      </w:r>
      <w:proofErr w:type="spellEnd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30D3">
        <w:rPr>
          <w:rFonts w:ascii="Times New Roman" w:hAnsi="Times New Roman" w:cs="Times New Roman"/>
          <w:color w:val="000000" w:themeColor="text1"/>
          <w:sz w:val="24"/>
          <w:szCs w:val="24"/>
        </w:rPr>
        <w:t>getirilir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4988CB" w14:textId="77777777" w:rsidR="00DA4CBB" w:rsidRDefault="00DA4CBB" w:rsidP="00DA4CBB"/>
    <w:p w14:paraId="77E22937" w14:textId="1419980F" w:rsidR="008E30D3" w:rsidRDefault="00DA4CBB" w:rsidP="008E30D3">
      <w:r>
        <w:t xml:space="preserve">2 - </w:t>
      </w:r>
      <w:hyperlink r:id="rId35" w:history="1">
        <w:r w:rsidRPr="00E82650">
          <w:rPr>
            <w:rStyle w:val="Kpr"/>
          </w:rPr>
          <w:t>https://api_docoplay.doco.com.tr/exapi/personnel_attendance/:employee_code/:attendance_date</w:t>
        </w:r>
      </w:hyperlink>
      <w:r>
        <w:t xml:space="preserve"> </w:t>
      </w:r>
      <w:r>
        <w:rPr>
          <w:color w:val="000000" w:themeColor="text1"/>
        </w:rPr>
        <w:t xml:space="preserve">servisi ile  ilgili personelin ilgili tarihteki personel devam kaydı bilgisi getirilir. Örneğin </w:t>
      </w:r>
      <w:r>
        <w:t xml:space="preserve">- </w:t>
      </w:r>
      <w:hyperlink r:id="rId36" w:history="1">
        <w:r w:rsidR="008E30D3" w:rsidRPr="00E82650">
          <w:rPr>
            <w:rStyle w:val="Kpr"/>
          </w:rPr>
          <w:t>https://api_docoplay.doco.com.tr/exapi/personnel_attendance/DOCO001/2019-08-13</w:t>
        </w:r>
      </w:hyperlink>
      <w:r w:rsidR="008E30D3">
        <w:t xml:space="preserve"> ile 13 Ağustos 2019 tarihindeki DOCO001 ile ilgili olan kayıtları getirir.</w:t>
      </w:r>
    </w:p>
    <w:p w14:paraId="34842256" w14:textId="3D260D8A" w:rsidR="00DA4CBB" w:rsidRDefault="00DA4CBB" w:rsidP="00DA4CBB">
      <w:pPr>
        <w:pStyle w:val="Balk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FA70D" w14:textId="7E4E5764" w:rsidR="00DA4CBB" w:rsidRPr="00DA4CBB" w:rsidRDefault="00DA4CBB" w:rsidP="00DA4CBB"/>
    <w:p w14:paraId="662FB822" w14:textId="77777777" w:rsidR="005C4408" w:rsidRPr="005C4408" w:rsidRDefault="005C4408" w:rsidP="005C4408"/>
    <w:p w14:paraId="51EB573B" w14:textId="77777777" w:rsidR="00BE7657" w:rsidRDefault="00BE7657" w:rsidP="00BE7657">
      <w:pPr>
        <w:pStyle w:val="Balk5"/>
      </w:pPr>
      <w:proofErr w:type="gramStart"/>
      <w:r>
        <w:t>Header :</w:t>
      </w:r>
      <w:proofErr w:type="gramEnd"/>
    </w:p>
    <w:p w14:paraId="4C7E4B39" w14:textId="77777777" w:rsidR="00BE7657" w:rsidRDefault="00BE7657" w:rsidP="00BE7657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7E123797" w14:textId="77777777" w:rsidR="00BE7657" w:rsidRDefault="00BE7657" w:rsidP="00BE7657"/>
    <w:p w14:paraId="1BEB9FA8" w14:textId="2C530F05" w:rsidR="00BE7657" w:rsidRDefault="00DE7870" w:rsidP="00BE7657">
      <w:r>
        <w:rPr>
          <w:noProof/>
        </w:rPr>
        <w:drawing>
          <wp:inline distT="0" distB="0" distL="0" distR="0" wp14:anchorId="3098CECD" wp14:editId="1AA0F7E7">
            <wp:extent cx="6644005" cy="3423920"/>
            <wp:effectExtent l="0" t="0" r="10795" b="5080"/>
            <wp:docPr id="20" name="Resim 20" descr="Ekran%20Resmi%202019-06-26%2014.4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kran%20Resmi%202019-06-26%2014.40.0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EBD7" w14:textId="77777777" w:rsidR="00DE7870" w:rsidRDefault="00DE7870" w:rsidP="00BE7657"/>
    <w:p w14:paraId="3F2B5359" w14:textId="77777777" w:rsidR="00DE7870" w:rsidRDefault="00DE7870" w:rsidP="00BE7657"/>
    <w:p w14:paraId="7C2958AB" w14:textId="77777777" w:rsidR="00DE7870" w:rsidRDefault="00DE7870" w:rsidP="00BE7657"/>
    <w:p w14:paraId="593B8212" w14:textId="77777777" w:rsidR="00DE7870" w:rsidRDefault="00DE7870" w:rsidP="00BE7657"/>
    <w:p w14:paraId="5AF9C062" w14:textId="3A565342" w:rsidR="00DE7870" w:rsidRDefault="00DE7870">
      <w:pPr>
        <w:spacing w:before="160" w:line="259" w:lineRule="auto"/>
      </w:pPr>
      <w:r>
        <w:br w:type="page"/>
      </w:r>
    </w:p>
    <w:p w14:paraId="1CC4D4C9" w14:textId="676CFD5E" w:rsidR="00DE7870" w:rsidRDefault="00DE7870" w:rsidP="00DE7870">
      <w:pPr>
        <w:pStyle w:val="Balk1"/>
      </w:pPr>
      <w:bookmarkStart w:id="18" w:name="_Toc13574956"/>
      <w:proofErr w:type="spellStart"/>
      <w:r>
        <w:lastRenderedPageBreak/>
        <w:t>Personel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Güncellenmesi</w:t>
      </w:r>
      <w:bookmarkEnd w:id="18"/>
      <w:proofErr w:type="spellEnd"/>
      <w:r>
        <w:t xml:space="preserve"> </w:t>
      </w:r>
    </w:p>
    <w:p w14:paraId="694FF406" w14:textId="1AE5D47F" w:rsidR="00DE7870" w:rsidRDefault="00DE7870" w:rsidP="00DE7870">
      <w:r>
        <w:t>Personel devam kayıtlarının güncellenmesi ile ilgili olarak dış dünyaya açık olan servis adresimiz aşağıdaki şekildedir.</w:t>
      </w:r>
    </w:p>
    <w:p w14:paraId="3B517F12" w14:textId="77777777" w:rsidR="00DE7870" w:rsidRDefault="00DE7870" w:rsidP="00DE7870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408496CD" w14:textId="245BF096" w:rsidR="00DE7870" w:rsidRDefault="00DE7870" w:rsidP="00DE7870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(POST)</w:t>
      </w:r>
    </w:p>
    <w:p w14:paraId="399A1854" w14:textId="155FA384" w:rsidR="00DE7870" w:rsidRDefault="00FD321B" w:rsidP="00DE7870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</w:t>
      </w:r>
      <w:r w:rsidR="00DA4CBB">
        <w:t>ttps://api_docoplay.doco.com.tr</w:t>
      </w:r>
      <w:r w:rsidR="00DE7870">
        <w:t>/exapi/</w:t>
      </w:r>
      <w:r w:rsidR="00DE7870" w:rsidRPr="00BE7657">
        <w:t>personnel_attendance</w:t>
      </w:r>
    </w:p>
    <w:p w14:paraId="67A430E5" w14:textId="77777777" w:rsidR="00DE7870" w:rsidRDefault="00DE7870" w:rsidP="00DE7870">
      <w:pPr>
        <w:pStyle w:val="Balk5"/>
      </w:pPr>
      <w:proofErr w:type="gramStart"/>
      <w:r>
        <w:t>Header :</w:t>
      </w:r>
      <w:proofErr w:type="gramEnd"/>
    </w:p>
    <w:p w14:paraId="20F4ADFD" w14:textId="77777777" w:rsidR="00DE7870" w:rsidRDefault="00DE7870" w:rsidP="00DE7870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76297ABD" w14:textId="77777777" w:rsidR="00DE7870" w:rsidRDefault="00DE7870" w:rsidP="00DE7870"/>
    <w:p w14:paraId="3056931B" w14:textId="16C599DA" w:rsidR="00DE7870" w:rsidRDefault="00DE7870" w:rsidP="00DE7870"/>
    <w:p w14:paraId="33748CEA" w14:textId="5C544FDD" w:rsidR="00DE7870" w:rsidRDefault="004716D1">
      <w:pPr>
        <w:spacing w:before="160" w:line="259" w:lineRule="auto"/>
      </w:pPr>
      <w:r>
        <w:rPr>
          <w:noProof/>
        </w:rPr>
        <w:drawing>
          <wp:inline distT="0" distB="0" distL="0" distR="0" wp14:anchorId="2056C32B" wp14:editId="1C574DE7">
            <wp:extent cx="6634480" cy="3336290"/>
            <wp:effectExtent l="0" t="0" r="0" b="0"/>
            <wp:docPr id="6" name="Resim 6" descr="../../../../../../Desktop/Ekran%20Resmi%202019-07-03%2009.5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Ekran%20Resmi%202019-07-03%2009.54.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870">
        <w:br w:type="page"/>
      </w:r>
    </w:p>
    <w:p w14:paraId="5690EC67" w14:textId="16765C1F" w:rsidR="00DE7870" w:rsidRDefault="00C62CFE" w:rsidP="00C62CFE">
      <w:pPr>
        <w:pStyle w:val="Balk1"/>
      </w:pPr>
      <w:bookmarkStart w:id="19" w:name="_Toc13574957"/>
      <w:proofErr w:type="spellStart"/>
      <w:r>
        <w:lastRenderedPageBreak/>
        <w:t>Personel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Kayıtlarının</w:t>
      </w:r>
      <w:proofErr w:type="spellEnd"/>
      <w:r>
        <w:t xml:space="preserve"> </w:t>
      </w:r>
      <w:proofErr w:type="spellStart"/>
      <w:r>
        <w:t>Silinmesi</w:t>
      </w:r>
      <w:bookmarkEnd w:id="19"/>
      <w:proofErr w:type="spellEnd"/>
    </w:p>
    <w:p w14:paraId="53FA331D" w14:textId="703AE37B" w:rsidR="00C62CFE" w:rsidRDefault="00C62CFE" w:rsidP="00FF0C95">
      <w:pPr>
        <w:ind w:firstLine="720"/>
      </w:pPr>
      <w:r>
        <w:t>Personel devam kayıtlarının silinmesi ile ilgili olarak dış dünyaya açık olan servis adresimiz aşağıdaki şekildedir.</w:t>
      </w:r>
      <w:r w:rsidR="00FF0C95">
        <w:t xml:space="preserve"> Bu servisin üç farklı versiyonu vardır.</w:t>
      </w:r>
    </w:p>
    <w:p w14:paraId="4087CBF5" w14:textId="77777777" w:rsidR="00C62CFE" w:rsidRDefault="00C62CFE" w:rsidP="00C62CFE">
      <w:pPr>
        <w:pStyle w:val="Balk5"/>
        <w:rPr>
          <w:rFonts w:asciiTheme="minorHAnsi" w:eastAsiaTheme="minorHAnsi" w:hAnsiTheme="minorHAnsi" w:cstheme="minorBidi"/>
          <w:color w:val="auto"/>
        </w:rPr>
      </w:pPr>
    </w:p>
    <w:p w14:paraId="64F5A122" w14:textId="77777777" w:rsidR="001B740A" w:rsidRDefault="001B740A" w:rsidP="001B740A"/>
    <w:p w14:paraId="3E337988" w14:textId="77777777" w:rsidR="001B740A" w:rsidRDefault="001B740A" w:rsidP="001B740A"/>
    <w:p w14:paraId="57CA2AA0" w14:textId="3CDE6B54" w:rsidR="001B740A" w:rsidRPr="001B740A" w:rsidRDefault="001B740A" w:rsidP="001B740A">
      <w:pPr>
        <w:pStyle w:val="ListeParagraf"/>
        <w:numPr>
          <w:ilvl w:val="0"/>
          <w:numId w:val="36"/>
        </w:numPr>
      </w:pPr>
      <w:proofErr w:type="spellStart"/>
      <w:r>
        <w:t>Silinmek</w:t>
      </w:r>
      <w:proofErr w:type="spellEnd"/>
      <w:r>
        <w:t xml:space="preserve"> </w:t>
      </w:r>
      <w:proofErr w:type="spellStart"/>
      <w:r>
        <w:t>istenen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body </w:t>
      </w:r>
      <w:proofErr w:type="spellStart"/>
      <w:r>
        <w:t>içersinde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>.</w:t>
      </w:r>
    </w:p>
    <w:p w14:paraId="34A8497A" w14:textId="342DF7A9" w:rsidR="00C62CFE" w:rsidRDefault="00C62CFE" w:rsidP="00C62CFE">
      <w:pPr>
        <w:pStyle w:val="Balk5"/>
      </w:pPr>
      <w:proofErr w:type="spellStart"/>
      <w:proofErr w:type="gramStart"/>
      <w:r>
        <w:t>Adress</w:t>
      </w:r>
      <w:proofErr w:type="spellEnd"/>
      <w:r>
        <w:t xml:space="preserve"> :</w:t>
      </w:r>
      <w:proofErr w:type="gramEnd"/>
      <w:r>
        <w:t xml:space="preserve"> (DELETE)</w:t>
      </w:r>
    </w:p>
    <w:p w14:paraId="1DB48CC3" w14:textId="412F45FE" w:rsidR="00C62CFE" w:rsidRPr="00DA4CBB" w:rsidRDefault="00FD321B" w:rsidP="00C62CFE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https://a</w:t>
      </w:r>
      <w:r w:rsidR="005F1193">
        <w:t>pi_docoplay.doco.com.tr</w:t>
      </w:r>
      <w:r w:rsidR="00C62CFE">
        <w:t>/exapi/</w:t>
      </w:r>
      <w:r w:rsidR="00C62CFE" w:rsidRPr="00BE7657">
        <w:t>personnel_attendance</w:t>
      </w:r>
    </w:p>
    <w:p w14:paraId="3288E996" w14:textId="77777777" w:rsidR="00C62CFE" w:rsidRDefault="00C62CFE" w:rsidP="00C62CFE">
      <w:proofErr w:type="spellStart"/>
      <w:r>
        <w:t>Header’a</w:t>
      </w:r>
      <w:proofErr w:type="spellEnd"/>
      <w:r>
        <w:t xml:space="preserve"> sizinle paylaşılan </w:t>
      </w:r>
      <w:proofErr w:type="spellStart"/>
      <w:r>
        <w:t>ApiKey</w:t>
      </w:r>
      <w:proofErr w:type="spellEnd"/>
      <w:r>
        <w:t xml:space="preserve"> ve </w:t>
      </w:r>
      <w:proofErr w:type="spellStart"/>
      <w:r>
        <w:t>ApiSecret</w:t>
      </w:r>
      <w:proofErr w:type="spellEnd"/>
      <w:r>
        <w:t xml:space="preserve"> değerleri girilmelidir.</w:t>
      </w:r>
    </w:p>
    <w:p w14:paraId="6282EE73" w14:textId="77777777" w:rsidR="00C62CFE" w:rsidRDefault="00C62CFE" w:rsidP="00C62CFE"/>
    <w:p w14:paraId="5402ACBC" w14:textId="7FC01E64" w:rsidR="00C62CFE" w:rsidRDefault="00283807" w:rsidP="00C62CFE">
      <w:r>
        <w:rPr>
          <w:noProof/>
        </w:rPr>
        <w:drawing>
          <wp:inline distT="0" distB="0" distL="0" distR="0" wp14:anchorId="2F3B2EA7" wp14:editId="26395009">
            <wp:extent cx="6644005" cy="3482340"/>
            <wp:effectExtent l="0" t="0" r="10795" b="0"/>
            <wp:docPr id="10" name="Resim 10" descr="../../../../../../Desktop/Ekran%20Resmi%202019-07-03%2010.0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Ekran%20Resmi%202019-07-03%2010.06.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355B" w14:textId="527C7093" w:rsidR="00C62CFE" w:rsidRDefault="001B740A" w:rsidP="001B740A">
      <w:pPr>
        <w:pStyle w:val="ListeParagraf"/>
        <w:numPr>
          <w:ilvl w:val="0"/>
          <w:numId w:val="36"/>
        </w:numPr>
      </w:pPr>
      <w:proofErr w:type="spellStart"/>
      <w:r>
        <w:t>İlgili</w:t>
      </w:r>
      <w:proofErr w:type="spellEnd"/>
      <w:r>
        <w:t xml:space="preserve"> </w:t>
      </w:r>
      <w:proofErr w:type="spellStart"/>
      <w:r>
        <w:t>personelin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kayıtlarını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</w:p>
    <w:p w14:paraId="59D8E32C" w14:textId="708FF868" w:rsidR="001B740A" w:rsidRDefault="001B740A" w:rsidP="001B740A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https://a</w:t>
      </w:r>
      <w:r>
        <w:t>pi_docoplay.doco.com.tr/exapi/</w:t>
      </w:r>
      <w:r w:rsidRPr="00BE7657">
        <w:t>personnel_attendance</w:t>
      </w:r>
      <w:r>
        <w:t>/:employee_code</w:t>
      </w:r>
    </w:p>
    <w:p w14:paraId="30F37850" w14:textId="5DBDDBA7" w:rsidR="001B740A" w:rsidRDefault="001B740A" w:rsidP="00C62CFE">
      <w:r>
        <w:t>adresi kullanılır. Örneğin aşağıdaki örnekte A2019003 numaralı personelin tüm kayıtlarını siler</w:t>
      </w:r>
    </w:p>
    <w:p w14:paraId="10B799BC" w14:textId="6E917838" w:rsidR="001B740A" w:rsidRDefault="001B740A" w:rsidP="001B740A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https://a</w:t>
      </w:r>
      <w:r>
        <w:t>pi_docoplay.doco.com.tr/exapi/</w:t>
      </w:r>
      <w:r w:rsidRPr="00BE7657">
        <w:t>personnel_attendance</w:t>
      </w:r>
      <w:r>
        <w:t>/A2019003</w:t>
      </w:r>
    </w:p>
    <w:p w14:paraId="61DA59E5" w14:textId="142316D5" w:rsidR="001B740A" w:rsidRDefault="001B740A" w:rsidP="001B740A">
      <w:pPr>
        <w:pStyle w:val="ListeParagraf"/>
        <w:numPr>
          <w:ilvl w:val="0"/>
          <w:numId w:val="36"/>
        </w:numPr>
      </w:pPr>
      <w:proofErr w:type="spellStart"/>
      <w:r>
        <w:t>Ilgili</w:t>
      </w:r>
      <w:proofErr w:type="spellEnd"/>
      <w:r>
        <w:t xml:space="preserve"> </w:t>
      </w:r>
      <w:proofErr w:type="spellStart"/>
      <w:r>
        <w:t>personelin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tarihteki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kayıtlarını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</w:p>
    <w:p w14:paraId="4105968D" w14:textId="3ACBF80A" w:rsidR="001B740A" w:rsidRDefault="001C650D" w:rsidP="001B740A">
      <w:pPr>
        <w:pStyle w:val="Balk5"/>
      </w:pPr>
      <w:hyperlink r:id="rId40" w:history="1">
        <w:r w:rsidR="001B740A" w:rsidRPr="00E82650">
          <w:rPr>
            <w:rStyle w:val="Kpr"/>
          </w:rPr>
          <w:t>https://api_docoplay.doco.com.tr/exapi/personnel_attendance/:employee_code/:attendance_date</w:t>
        </w:r>
      </w:hyperlink>
    </w:p>
    <w:p w14:paraId="0E6D8774" w14:textId="4DFFB09B" w:rsidR="001B740A" w:rsidRDefault="001B740A" w:rsidP="001B740A">
      <w:r>
        <w:t>adresi kullanılır. Örneğin aşağıdaki örnekte A2019003 numaralı personelin 13 Ağustos 2019 tarihindeki tüm kayıtlarını siler.</w:t>
      </w:r>
    </w:p>
    <w:p w14:paraId="3DF76449" w14:textId="7B0B9089" w:rsidR="001B740A" w:rsidRPr="001B740A" w:rsidRDefault="001B740A" w:rsidP="001B740A">
      <w:pPr>
        <w:pStyle w:val="Balk5"/>
        <w:rPr>
          <w:rFonts w:asciiTheme="minorHAnsi" w:eastAsiaTheme="minorHAnsi" w:hAnsiTheme="minorHAnsi" w:cstheme="minorBidi"/>
          <w:color w:val="auto"/>
        </w:rPr>
      </w:pPr>
      <w:r w:rsidRPr="00FD321B">
        <w:t>https://a</w:t>
      </w:r>
      <w:r>
        <w:t>pi_docoplay.doco.com.tr/exapi/</w:t>
      </w:r>
      <w:r w:rsidRPr="00BE7657">
        <w:t>personnel_attendance</w:t>
      </w:r>
      <w:r>
        <w:t>/A2019003/2019-08-13</w:t>
      </w:r>
    </w:p>
    <w:p w14:paraId="6749C54D" w14:textId="77777777" w:rsidR="001B740A" w:rsidRDefault="001B740A" w:rsidP="001B740A"/>
    <w:p w14:paraId="23955AA0" w14:textId="33C26BD1" w:rsidR="00C62CFE" w:rsidRDefault="00C62CFE">
      <w:pPr>
        <w:spacing w:before="160" w:line="259" w:lineRule="auto"/>
      </w:pPr>
      <w:r>
        <w:br w:type="page"/>
      </w:r>
    </w:p>
    <w:p w14:paraId="44AEF389" w14:textId="06C1BAF8" w:rsidR="00C62CFE" w:rsidRDefault="00C62CFE" w:rsidP="00C62CFE">
      <w:pPr>
        <w:pStyle w:val="Balk2"/>
      </w:pPr>
      <w:bookmarkStart w:id="20" w:name="_Toc13574958"/>
      <w:proofErr w:type="spellStart"/>
      <w:r>
        <w:lastRenderedPageBreak/>
        <w:t>Personel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Kayıtları</w:t>
      </w:r>
      <w:proofErr w:type="spellEnd"/>
      <w:r>
        <w:t xml:space="preserve"> </w:t>
      </w:r>
      <w:proofErr w:type="spellStart"/>
      <w:r>
        <w:t>Modeli</w:t>
      </w:r>
      <w:bookmarkEnd w:id="20"/>
      <w:proofErr w:type="spellEnd"/>
    </w:p>
    <w:p w14:paraId="512E7AA8" w14:textId="77777777" w:rsidR="00C62CFE" w:rsidRDefault="00C62CFE" w:rsidP="00C62CFE"/>
    <w:tbl>
      <w:tblPr>
        <w:tblW w:w="7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6"/>
        <w:gridCol w:w="1084"/>
        <w:gridCol w:w="2060"/>
        <w:gridCol w:w="1950"/>
      </w:tblGrid>
      <w:tr w:rsidR="00C62CFE" w14:paraId="771411F0" w14:textId="77777777" w:rsidTr="0014394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D406EF" w14:textId="51D91F60" w:rsidR="00C62CFE" w:rsidRDefault="00C62CFE" w:rsidP="00C62CFE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Alan Adı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ABC31" w14:textId="598C75DB" w:rsidR="00C62CFE" w:rsidRDefault="00C62CFE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Tip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B27493" w14:textId="169E1B42" w:rsidR="00C62CFE" w:rsidRDefault="00C62CFE" w:rsidP="00C62CFE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Json</w:t>
            </w:r>
            <w:proofErr w:type="spellEnd"/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 xml:space="preserve"> Adı</w:t>
            </w:r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EFDE6" w14:textId="33FBCA95" w:rsidR="00C62CFE" w:rsidRDefault="00C62CFE">
            <w:pPr>
              <w:jc w:val="center"/>
              <w:rPr>
                <w:rFonts w:ascii="Segoe UI" w:eastAsia="Times New Roman" w:hAnsi="Segoe UI" w:cs="Segoe UI"/>
                <w:b/>
                <w:bCs/>
                <w:color w:val="24292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</w:rPr>
              <w:t>Açıklaması</w:t>
            </w:r>
          </w:p>
        </w:tc>
      </w:tr>
      <w:tr w:rsidR="00C62CFE" w14:paraId="2E9DFBE2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01164D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EmployeeCode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C17A64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10FD0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employee_code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89553" w14:textId="3057F777" w:rsidR="00C62CFE" w:rsidRDefault="0014394D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 xml:space="preserve">Personel </w:t>
            </w:r>
            <w:r w:rsidRPr="00DC5A79">
              <w:rPr>
                <w:rFonts w:ascii="Segoe UI" w:eastAsia="Times New Roman" w:hAnsi="Segoe UI" w:cs="Segoe UI"/>
                <w:color w:val="24292E"/>
              </w:rPr>
              <w:t>Kod</w:t>
            </w:r>
            <w:r>
              <w:rPr>
                <w:rFonts w:ascii="Segoe UI" w:eastAsia="Times New Roman" w:hAnsi="Segoe UI" w:cs="Segoe UI"/>
                <w:color w:val="24292E"/>
              </w:rPr>
              <w:t>u</w:t>
            </w:r>
          </w:p>
        </w:tc>
      </w:tr>
      <w:tr w:rsidR="00C62CFE" w14:paraId="22307AFB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6F598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AttendanceDate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18A116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88CCD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attendance_date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6E7D12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Devam Tarihi</w:t>
            </w:r>
          </w:p>
        </w:tc>
      </w:tr>
      <w:tr w:rsidR="00C62CFE" w14:paraId="3504DDA8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AB398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InTime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8A1D7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583DB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in_time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803EBA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Giriş Saati</w:t>
            </w:r>
          </w:p>
        </w:tc>
      </w:tr>
      <w:tr w:rsidR="00C62CFE" w14:paraId="0E070F1E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B854E5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OutTime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D8705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19CA4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out_time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3008A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Çıkış Saati</w:t>
            </w:r>
          </w:p>
        </w:tc>
      </w:tr>
      <w:tr w:rsidR="00C62CFE" w14:paraId="5323A647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DBA154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Duration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8EC87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float32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6EF28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duration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18B87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Süre</w:t>
            </w:r>
          </w:p>
        </w:tc>
      </w:tr>
      <w:tr w:rsidR="00C62CFE" w14:paraId="3A56FE44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AEE470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DurationState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7E4CB7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1F2E1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duration_state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F78E2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Süre Durumu</w:t>
            </w:r>
          </w:p>
        </w:tc>
      </w:tr>
      <w:tr w:rsidR="00C62CFE" w14:paraId="2B980922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5551D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F0E47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53A457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type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482AF" w14:textId="77777777" w:rsidR="00C62CFE" w:rsidRDefault="00C62CFE">
            <w:pPr>
              <w:rPr>
                <w:rFonts w:ascii="Segoe UI" w:eastAsia="Times New Roman" w:hAnsi="Segoe UI" w:cs="Segoe UI"/>
                <w:color w:val="24292E"/>
              </w:rPr>
            </w:pPr>
          </w:p>
        </w:tc>
      </w:tr>
      <w:tr w:rsidR="002248AC" w14:paraId="774FA03D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A33253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NotifyAction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E4CE1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82C76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notify_action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7E5161" w14:textId="39043A96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 xml:space="preserve">Bildirim Aksiyonu (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Sms</w:t>
            </w:r>
            <w:proofErr w:type="spellEnd"/>
            <w:r>
              <w:rPr>
                <w:rFonts w:ascii="Segoe UI" w:eastAsia="Times New Roman" w:hAnsi="Segoe UI" w:cs="Segoe UI"/>
                <w:color w:val="24292E"/>
              </w:rPr>
              <w:t xml:space="preserve">,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Email</w:t>
            </w:r>
            <w:proofErr w:type="spellEnd"/>
            <w:r>
              <w:rPr>
                <w:rFonts w:ascii="Segoe UI" w:eastAsia="Times New Roman" w:hAnsi="Segoe UI" w:cs="Segoe UI"/>
                <w:color w:val="24292E"/>
              </w:rPr>
              <w:t xml:space="preserve"> ,</w:t>
            </w: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Push</w:t>
            </w:r>
            <w:proofErr w:type="spellEnd"/>
            <w:r>
              <w:rPr>
                <w:rFonts w:ascii="Segoe UI" w:eastAsia="Times New Roman" w:hAnsi="Segoe UI" w:cs="Segoe UI"/>
                <w:color w:val="24292E"/>
              </w:rPr>
              <w:t xml:space="preserve"> Notification)</w:t>
            </w:r>
          </w:p>
        </w:tc>
      </w:tr>
      <w:tr w:rsidR="002248AC" w14:paraId="2553CBD2" w14:textId="77777777" w:rsidTr="0014394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331C8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NotifyComment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9959C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D2DE0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</w:rPr>
              <w:t>notify_comment</w:t>
            </w:r>
            <w:proofErr w:type="spellEnd"/>
          </w:p>
        </w:tc>
        <w:tc>
          <w:tcPr>
            <w:tcW w:w="19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5F106" w14:textId="77777777" w:rsidR="002248AC" w:rsidRDefault="002248AC" w:rsidP="002248AC">
            <w:pPr>
              <w:rPr>
                <w:rFonts w:ascii="Segoe UI" w:eastAsia="Times New Roman" w:hAnsi="Segoe UI" w:cs="Segoe UI"/>
                <w:color w:val="24292E"/>
              </w:rPr>
            </w:pPr>
            <w:r>
              <w:rPr>
                <w:rFonts w:ascii="Segoe UI" w:eastAsia="Times New Roman" w:hAnsi="Segoe UI" w:cs="Segoe UI"/>
                <w:color w:val="24292E"/>
              </w:rPr>
              <w:t>Bildirim Notu</w:t>
            </w:r>
          </w:p>
        </w:tc>
      </w:tr>
    </w:tbl>
    <w:p w14:paraId="1ABF0777" w14:textId="77777777" w:rsidR="00C62CFE" w:rsidRDefault="00C62CFE" w:rsidP="00C62CFE">
      <w:pPr>
        <w:rPr>
          <w:rFonts w:eastAsia="Times New Roman"/>
        </w:rPr>
      </w:pPr>
    </w:p>
    <w:p w14:paraId="7F247291" w14:textId="77777777" w:rsidR="00C62CFE" w:rsidRPr="00C62CFE" w:rsidRDefault="00C62CFE" w:rsidP="00C62CFE"/>
    <w:p w14:paraId="40B2626A" w14:textId="77777777" w:rsidR="00C62CFE" w:rsidRDefault="00C62CFE" w:rsidP="00DE7870"/>
    <w:p w14:paraId="55B8BC0B" w14:textId="77777777" w:rsidR="00C62CFE" w:rsidRDefault="00C62CFE" w:rsidP="00DE7870"/>
    <w:p w14:paraId="2D3B1834" w14:textId="4D1A6D97" w:rsidR="007E7511" w:rsidRPr="001B0B97" w:rsidRDefault="007E7511" w:rsidP="00F70B16">
      <w:pPr>
        <w:spacing w:before="160" w:line="259" w:lineRule="auto"/>
      </w:pPr>
    </w:p>
    <w:sectPr w:rsidR="007E7511" w:rsidRPr="001B0B97" w:rsidSect="00EA7CEB">
      <w:headerReference w:type="default" r:id="rId41"/>
      <w:footerReference w:type="default" r:id="rId42"/>
      <w:pgSz w:w="11906" w:h="16838" w:code="9"/>
      <w:pgMar w:top="1253" w:right="720" w:bottom="720" w:left="720" w:header="288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23AE73" w14:textId="77777777" w:rsidR="00AD0185" w:rsidRDefault="00AD0185">
      <w:r>
        <w:separator/>
      </w:r>
    </w:p>
  </w:endnote>
  <w:endnote w:type="continuationSeparator" w:id="0">
    <w:p w14:paraId="49F7038F" w14:textId="77777777" w:rsidR="00AD0185" w:rsidRDefault="00AD0185">
      <w:r>
        <w:continuationSeparator/>
      </w:r>
    </w:p>
  </w:endnote>
  <w:endnote w:type="continuationNotice" w:id="1">
    <w:p w14:paraId="3A207642" w14:textId="77777777" w:rsidR="00AD0185" w:rsidRDefault="00AD01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altName w:val="Calibri Light"/>
    <w:charset w:val="A2"/>
    <w:family w:val="swiss"/>
    <w:pitch w:val="variable"/>
    <w:sig w:usb0="E4002EFF" w:usb1="C000E47F" w:usb2="00000009" w:usb3="00000000" w:csb0="000001FF" w:csb1="00000000"/>
  </w:font>
  <w:font w:name="Segoe UI">
    <w:altName w:val="Calibri"/>
    <w:charset w:val="A2"/>
    <w:family w:val="swiss"/>
    <w:pitch w:val="variable"/>
    <w:sig w:usb0="E4002EFF" w:usb1="C000E47F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 Bold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4971991"/>
      <w:docPartObj>
        <w:docPartGallery w:val="Page Numbers (Bottom of Page)"/>
        <w:docPartUnique/>
      </w:docPartObj>
    </w:sdtPr>
    <w:sdtContent>
      <w:p w14:paraId="27A84048" w14:textId="77777777" w:rsidR="001C650D" w:rsidRDefault="001C650D">
        <w:pPr>
          <w:pStyle w:val="AltBilgi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54B7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CB6DB86" w14:textId="77777777" w:rsidR="001C650D" w:rsidRDefault="001C650D">
    <w:pPr>
      <w:pStyle w:val="AltBilgi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EEA2F1" w14:textId="77777777" w:rsidR="00AD0185" w:rsidRDefault="00AD0185">
      <w:r>
        <w:separator/>
      </w:r>
    </w:p>
  </w:footnote>
  <w:footnote w:type="continuationSeparator" w:id="0">
    <w:p w14:paraId="271479B6" w14:textId="77777777" w:rsidR="00AD0185" w:rsidRDefault="00AD0185">
      <w:r>
        <w:continuationSeparator/>
      </w:r>
    </w:p>
  </w:footnote>
  <w:footnote w:type="continuationNotice" w:id="1">
    <w:p w14:paraId="7F1D5FD0" w14:textId="77777777" w:rsidR="00AD0185" w:rsidRDefault="00AD0185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64D9EF" w14:textId="4FF6CF72" w:rsidR="001C650D" w:rsidRPr="00C70CF2" w:rsidRDefault="001C650D">
    <w:pPr>
      <w:pStyle w:val="stBilgi"/>
      <w:rPr>
        <w:rFonts w:asciiTheme="majorHAnsi" w:hAnsiTheme="majorHAnsi"/>
        <w:b/>
        <w:color w:val="A6A6A6" w:themeColor="background1" w:themeShade="A6"/>
        <w:sz w:val="22"/>
      </w:rPr>
    </w:pPr>
    <w:r w:rsidRPr="003446E6">
      <w:rPr>
        <w:rFonts w:asciiTheme="majorHAnsi" w:hAnsiTheme="majorHAnsi"/>
        <w:b/>
        <w:noProof/>
        <w:color w:val="A6A6A6" w:themeColor="background1" w:themeShade="A6"/>
        <w:sz w:val="22"/>
        <w:lang w:val="tr-TR" w:eastAsia="tr-TR"/>
      </w:rPr>
      <w:drawing>
        <wp:anchor distT="0" distB="0" distL="114300" distR="114300" simplePos="0" relativeHeight="251659264" behindDoc="1" locked="0" layoutInCell="1" allowOverlap="1" wp14:anchorId="104FD6B8" wp14:editId="5DE14B4A">
          <wp:simplePos x="0" y="0"/>
          <wp:positionH relativeFrom="column">
            <wp:posOffset>6078071</wp:posOffset>
          </wp:positionH>
          <wp:positionV relativeFrom="paragraph">
            <wp:posOffset>-79860</wp:posOffset>
          </wp:positionV>
          <wp:extent cx="821055" cy="561975"/>
          <wp:effectExtent l="0" t="0" r="0" b="9525"/>
          <wp:wrapTight wrapText="bothSides">
            <wp:wrapPolygon edited="0">
              <wp:start x="0" y="0"/>
              <wp:lineTo x="0" y="20502"/>
              <wp:lineTo x="16538" y="21234"/>
              <wp:lineTo x="19044" y="21234"/>
              <wp:lineTo x="21049" y="17573"/>
              <wp:lineTo x="20548" y="14644"/>
              <wp:lineTo x="16538" y="13180"/>
              <wp:lineTo x="16538" y="0"/>
              <wp:lineTo x="0" y="0"/>
            </wp:wrapPolygon>
          </wp:wrapTight>
          <wp:docPr id="2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argesof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1055" cy="561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Theme="majorHAnsi" w:hAnsiTheme="majorHAnsi"/>
        <w:color w:val="A6A6A6" w:themeColor="background1" w:themeShade="A6"/>
        <w:sz w:val="22"/>
      </w:rPr>
      <w:t>Solution Design Document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5245F38"/>
    <w:lvl w:ilvl="0">
      <w:start w:val="1"/>
      <w:numFmt w:val="decimal"/>
      <w:pStyle w:val="ListeNumara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864F08A"/>
    <w:lvl w:ilvl="0">
      <w:start w:val="1"/>
      <w:numFmt w:val="decimal"/>
      <w:pStyle w:val="ListeNumara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4B9C1270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C6A42210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72242BE"/>
    <w:lvl w:ilvl="0">
      <w:start w:val="1"/>
      <w:numFmt w:val="bullet"/>
      <w:pStyle w:val="ListeMaddemi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E32A878"/>
    <w:lvl w:ilvl="0">
      <w:start w:val="1"/>
      <w:numFmt w:val="bullet"/>
      <w:pStyle w:val="ListeMaddemi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1B85B80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D6270F2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9"/>
    <w:multiLevelType w:val="singleLevel"/>
    <w:tmpl w:val="907A257A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72459BE"/>
    <w:multiLevelType w:val="multilevel"/>
    <w:tmpl w:val="16E845EA"/>
    <w:lvl w:ilvl="0">
      <w:start w:val="1"/>
      <w:numFmt w:val="upperLetter"/>
      <w:pStyle w:val="Appendix"/>
      <w:suff w:val="space"/>
      <w:lvlText w:val="Appendix %1:  "/>
      <w:lvlJc w:val="left"/>
      <w:pPr>
        <w:ind w:left="-5" w:firstLine="0"/>
      </w:pPr>
      <w:rPr>
        <w:rFonts w:hint="default"/>
        <w:b/>
        <w:i w:val="0"/>
      </w:rPr>
    </w:lvl>
    <w:lvl w:ilvl="1">
      <w:start w:val="1"/>
      <w:numFmt w:val="decimal"/>
      <w:pStyle w:val="Style3"/>
      <w:suff w:val="nothing"/>
      <w:lvlText w:val="%1.%2  "/>
      <w:lvlJc w:val="left"/>
      <w:pPr>
        <w:ind w:left="1870" w:firstLine="0"/>
      </w:pPr>
      <w:rPr>
        <w:rFonts w:hint="default"/>
        <w:b/>
        <w:i w:val="0"/>
        <w:sz w:val="22"/>
      </w:rPr>
    </w:lvl>
    <w:lvl w:ilvl="2">
      <w:start w:val="1"/>
      <w:numFmt w:val="none"/>
      <w:suff w:val="nothing"/>
      <w:lvlText w:val=""/>
      <w:lvlJc w:val="left"/>
      <w:pPr>
        <w:ind w:left="-5" w:firstLine="0"/>
      </w:pPr>
      <w:rPr>
        <w:rFonts w:hint="default"/>
        <w:b/>
        <w:i w:val="0"/>
      </w:rPr>
    </w:lvl>
    <w:lvl w:ilvl="3">
      <w:start w:val="1"/>
      <w:numFmt w:val="none"/>
      <w:suff w:val="nothing"/>
      <w:lvlText w:val=""/>
      <w:lvlJc w:val="left"/>
      <w:pPr>
        <w:ind w:left="-5" w:firstLine="0"/>
      </w:pPr>
      <w:rPr>
        <w:rFonts w:hint="default"/>
        <w:color w:val="auto"/>
      </w:rPr>
    </w:lvl>
    <w:lvl w:ilvl="4">
      <w:start w:val="1"/>
      <w:numFmt w:val="none"/>
      <w:suff w:val="nothing"/>
      <w:lvlText w:val=""/>
      <w:lvlJc w:val="left"/>
      <w:pPr>
        <w:ind w:left="-5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5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5" w:firstLine="0"/>
      </w:pPr>
      <w:rPr>
        <w:rFonts w:hint="default"/>
      </w:rPr>
    </w:lvl>
  </w:abstractNum>
  <w:abstractNum w:abstractNumId="12">
    <w:nsid w:val="419A6F70"/>
    <w:multiLevelType w:val="hybridMultilevel"/>
    <w:tmpl w:val="264CB4E4"/>
    <w:lvl w:ilvl="0" w:tplc="84341D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62440F"/>
    <w:multiLevelType w:val="hybridMultilevel"/>
    <w:tmpl w:val="3FAAE6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526C12"/>
    <w:multiLevelType w:val="hybridMultilevel"/>
    <w:tmpl w:val="2152C946"/>
    <w:lvl w:ilvl="0" w:tplc="5E02EE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7F4AB8"/>
    <w:multiLevelType w:val="hybridMultilevel"/>
    <w:tmpl w:val="01CA0234"/>
    <w:lvl w:ilvl="0" w:tplc="6734A2FA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ajorBidi" w:hint="default"/>
        <w:color w:val="1F4E79" w:themeColor="accent1" w:themeShade="80"/>
        <w:sz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A4C77C6"/>
    <w:multiLevelType w:val="multilevel"/>
    <w:tmpl w:val="FA005712"/>
    <w:lvl w:ilvl="0">
      <w:start w:val="1"/>
      <w:numFmt w:val="decimal"/>
      <w:pStyle w:val="ListeNumara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0"/>
    <w:lvlOverride w:ilvl="0">
      <w:startOverride w:val="1"/>
    </w:lvlOverride>
  </w:num>
  <w:num w:numId="3">
    <w:abstractNumId w:val="20"/>
  </w:num>
  <w:num w:numId="4">
    <w:abstractNumId w:val="20"/>
    <w:lvlOverride w:ilvl="0">
      <w:startOverride w:val="1"/>
    </w:lvlOverride>
  </w:num>
  <w:num w:numId="5">
    <w:abstractNumId w:val="8"/>
  </w:num>
  <w:num w:numId="6">
    <w:abstractNumId w:val="20"/>
    <w:lvlOverride w:ilvl="0">
      <w:startOverride w:val="1"/>
    </w:lvlOverride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1"/>
  </w:num>
  <w:num w:numId="20">
    <w:abstractNumId w:val="9"/>
  </w:num>
  <w:num w:numId="21">
    <w:abstractNumId w:val="19"/>
  </w:num>
  <w:num w:numId="22">
    <w:abstractNumId w:val="18"/>
  </w:num>
  <w:num w:numId="23">
    <w:abstractNumId w:val="16"/>
  </w:num>
  <w:num w:numId="24">
    <w:abstractNumId w:val="13"/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11"/>
  </w:num>
  <w:num w:numId="36">
    <w:abstractNumId w:val="14"/>
  </w:num>
  <w:num w:numId="37">
    <w:abstractNumId w:val="12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A16"/>
    <w:rsid w:val="00016748"/>
    <w:rsid w:val="00050A9E"/>
    <w:rsid w:val="00060165"/>
    <w:rsid w:val="0006567E"/>
    <w:rsid w:val="000760DB"/>
    <w:rsid w:val="00083974"/>
    <w:rsid w:val="00085603"/>
    <w:rsid w:val="000B2D09"/>
    <w:rsid w:val="000D0246"/>
    <w:rsid w:val="000D3573"/>
    <w:rsid w:val="000E37D6"/>
    <w:rsid w:val="000F00E7"/>
    <w:rsid w:val="00117CB3"/>
    <w:rsid w:val="00125719"/>
    <w:rsid w:val="00143487"/>
    <w:rsid w:val="0014394D"/>
    <w:rsid w:val="00151DB8"/>
    <w:rsid w:val="00162EDA"/>
    <w:rsid w:val="0016766E"/>
    <w:rsid w:val="00170063"/>
    <w:rsid w:val="00175643"/>
    <w:rsid w:val="00176276"/>
    <w:rsid w:val="00185872"/>
    <w:rsid w:val="001B0B97"/>
    <w:rsid w:val="001B2338"/>
    <w:rsid w:val="001B740A"/>
    <w:rsid w:val="001C3EB3"/>
    <w:rsid w:val="001C650D"/>
    <w:rsid w:val="001F217D"/>
    <w:rsid w:val="002061A9"/>
    <w:rsid w:val="00216C0C"/>
    <w:rsid w:val="00217B64"/>
    <w:rsid w:val="002248AC"/>
    <w:rsid w:val="00231A16"/>
    <w:rsid w:val="00235579"/>
    <w:rsid w:val="00251E0C"/>
    <w:rsid w:val="00257FAA"/>
    <w:rsid w:val="00263938"/>
    <w:rsid w:val="00272526"/>
    <w:rsid w:val="00283807"/>
    <w:rsid w:val="00284BF4"/>
    <w:rsid w:val="002924FF"/>
    <w:rsid w:val="00293907"/>
    <w:rsid w:val="002E78EB"/>
    <w:rsid w:val="002F25A8"/>
    <w:rsid w:val="00315D05"/>
    <w:rsid w:val="00316D12"/>
    <w:rsid w:val="0033247F"/>
    <w:rsid w:val="00335FC9"/>
    <w:rsid w:val="003407A9"/>
    <w:rsid w:val="00340DC9"/>
    <w:rsid w:val="00350BD5"/>
    <w:rsid w:val="00375B13"/>
    <w:rsid w:val="00391CC9"/>
    <w:rsid w:val="003C23EE"/>
    <w:rsid w:val="003E6EE3"/>
    <w:rsid w:val="003F585E"/>
    <w:rsid w:val="0041796F"/>
    <w:rsid w:val="00444F02"/>
    <w:rsid w:val="004716D1"/>
    <w:rsid w:val="00490CC6"/>
    <w:rsid w:val="004A1191"/>
    <w:rsid w:val="004D0A9F"/>
    <w:rsid w:val="004D2DF4"/>
    <w:rsid w:val="004F05F9"/>
    <w:rsid w:val="004F1797"/>
    <w:rsid w:val="00501DBD"/>
    <w:rsid w:val="00506650"/>
    <w:rsid w:val="0052401B"/>
    <w:rsid w:val="00531EEA"/>
    <w:rsid w:val="005509B2"/>
    <w:rsid w:val="005556DB"/>
    <w:rsid w:val="00566D1E"/>
    <w:rsid w:val="00571EC8"/>
    <w:rsid w:val="00593B89"/>
    <w:rsid w:val="005A1683"/>
    <w:rsid w:val="005C4408"/>
    <w:rsid w:val="005C6D45"/>
    <w:rsid w:val="005D58F7"/>
    <w:rsid w:val="005F1193"/>
    <w:rsid w:val="00617D63"/>
    <w:rsid w:val="00643D1A"/>
    <w:rsid w:val="006454C2"/>
    <w:rsid w:val="00674588"/>
    <w:rsid w:val="0068181E"/>
    <w:rsid w:val="006A7B57"/>
    <w:rsid w:val="006D44C5"/>
    <w:rsid w:val="006D6B5F"/>
    <w:rsid w:val="006E521D"/>
    <w:rsid w:val="00700748"/>
    <w:rsid w:val="00713672"/>
    <w:rsid w:val="0073562D"/>
    <w:rsid w:val="0078734D"/>
    <w:rsid w:val="007A17FA"/>
    <w:rsid w:val="007B07DE"/>
    <w:rsid w:val="007E7511"/>
    <w:rsid w:val="008270A2"/>
    <w:rsid w:val="00851374"/>
    <w:rsid w:val="00853F77"/>
    <w:rsid w:val="00863C0D"/>
    <w:rsid w:val="00885CE1"/>
    <w:rsid w:val="008907FF"/>
    <w:rsid w:val="008A6C34"/>
    <w:rsid w:val="008B696C"/>
    <w:rsid w:val="008B6BEE"/>
    <w:rsid w:val="008B7A99"/>
    <w:rsid w:val="008E30D3"/>
    <w:rsid w:val="008F78D7"/>
    <w:rsid w:val="009002C4"/>
    <w:rsid w:val="00906A86"/>
    <w:rsid w:val="009200C1"/>
    <w:rsid w:val="00942F4B"/>
    <w:rsid w:val="009610C6"/>
    <w:rsid w:val="00980085"/>
    <w:rsid w:val="00997127"/>
    <w:rsid w:val="009A4223"/>
    <w:rsid w:val="009D216F"/>
    <w:rsid w:val="009D3248"/>
    <w:rsid w:val="00A20F8D"/>
    <w:rsid w:val="00A275F3"/>
    <w:rsid w:val="00A61DB7"/>
    <w:rsid w:val="00A65E8A"/>
    <w:rsid w:val="00A7552F"/>
    <w:rsid w:val="00A87896"/>
    <w:rsid w:val="00AA6EE8"/>
    <w:rsid w:val="00AC0523"/>
    <w:rsid w:val="00AC1EE7"/>
    <w:rsid w:val="00AD0185"/>
    <w:rsid w:val="00B1102A"/>
    <w:rsid w:val="00B5030E"/>
    <w:rsid w:val="00B650C6"/>
    <w:rsid w:val="00B7162D"/>
    <w:rsid w:val="00B74211"/>
    <w:rsid w:val="00B81AC6"/>
    <w:rsid w:val="00B851D6"/>
    <w:rsid w:val="00B86761"/>
    <w:rsid w:val="00BA2B55"/>
    <w:rsid w:val="00BA63C2"/>
    <w:rsid w:val="00BB2BBF"/>
    <w:rsid w:val="00BB6D95"/>
    <w:rsid w:val="00BC6939"/>
    <w:rsid w:val="00BD1862"/>
    <w:rsid w:val="00BE1875"/>
    <w:rsid w:val="00BE45C8"/>
    <w:rsid w:val="00BE7657"/>
    <w:rsid w:val="00BF2331"/>
    <w:rsid w:val="00BF4533"/>
    <w:rsid w:val="00BF7463"/>
    <w:rsid w:val="00C30889"/>
    <w:rsid w:val="00C354B7"/>
    <w:rsid w:val="00C50A20"/>
    <w:rsid w:val="00C62CFE"/>
    <w:rsid w:val="00C70CF2"/>
    <w:rsid w:val="00C86078"/>
    <w:rsid w:val="00C90A2E"/>
    <w:rsid w:val="00CA51CE"/>
    <w:rsid w:val="00CC5861"/>
    <w:rsid w:val="00D24FD4"/>
    <w:rsid w:val="00D25F41"/>
    <w:rsid w:val="00D30B81"/>
    <w:rsid w:val="00D3649E"/>
    <w:rsid w:val="00D65327"/>
    <w:rsid w:val="00D711A9"/>
    <w:rsid w:val="00D8562C"/>
    <w:rsid w:val="00DA4CBB"/>
    <w:rsid w:val="00DA716D"/>
    <w:rsid w:val="00DC5A79"/>
    <w:rsid w:val="00DE4264"/>
    <w:rsid w:val="00DE7870"/>
    <w:rsid w:val="00DF0FDA"/>
    <w:rsid w:val="00DF4953"/>
    <w:rsid w:val="00E142DA"/>
    <w:rsid w:val="00E16F51"/>
    <w:rsid w:val="00E35215"/>
    <w:rsid w:val="00E411D6"/>
    <w:rsid w:val="00E50586"/>
    <w:rsid w:val="00E513AC"/>
    <w:rsid w:val="00E73626"/>
    <w:rsid w:val="00EA7CEB"/>
    <w:rsid w:val="00EB0B6E"/>
    <w:rsid w:val="00ED73F3"/>
    <w:rsid w:val="00ED7BBB"/>
    <w:rsid w:val="00EE70C1"/>
    <w:rsid w:val="00F169E1"/>
    <w:rsid w:val="00F24986"/>
    <w:rsid w:val="00F24B4B"/>
    <w:rsid w:val="00F70B16"/>
    <w:rsid w:val="00F77B79"/>
    <w:rsid w:val="00F8610E"/>
    <w:rsid w:val="00F866A8"/>
    <w:rsid w:val="00F94202"/>
    <w:rsid w:val="00FB0EE2"/>
    <w:rsid w:val="00FB35C9"/>
    <w:rsid w:val="00FB4A98"/>
    <w:rsid w:val="00FB5B59"/>
    <w:rsid w:val="00FC318F"/>
    <w:rsid w:val="00FD1D72"/>
    <w:rsid w:val="00FD321B"/>
    <w:rsid w:val="00FE5C75"/>
    <w:rsid w:val="00FE628E"/>
    <w:rsid w:val="00FF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B674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2CFE"/>
    <w:pPr>
      <w:spacing w:before="0" w:line="240" w:lineRule="auto"/>
    </w:pPr>
    <w:rPr>
      <w:rFonts w:ascii="Times New Roman" w:hAnsi="Times New Roman" w:cs="Times New Roman"/>
      <w:sz w:val="24"/>
      <w:szCs w:val="24"/>
      <w:lang w:val="tr-TR" w:eastAsia="tr-TR"/>
    </w:rPr>
  </w:style>
  <w:style w:type="paragraph" w:styleId="Balk1">
    <w:name w:val="heading 1"/>
    <w:basedOn w:val="Normal"/>
    <w:link w:val="Balk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:lang w:val="en-US" w:eastAsia="en-US"/>
      <w14:ligatures w14:val="standard"/>
      <w14:numForm w14:val="oldStyle"/>
    </w:rPr>
  </w:style>
  <w:style w:type="paragraph" w:styleId="Balk2">
    <w:name w:val="heading 2"/>
    <w:basedOn w:val="Normal"/>
    <w:next w:val="Normal"/>
    <w:link w:val="Balk2Char"/>
    <w:uiPriority w:val="1"/>
    <w:unhideWhenUsed/>
    <w:qFormat/>
    <w:pPr>
      <w:keepNext/>
      <w:keepLines/>
      <w:spacing w:before="120" w:line="259" w:lineRule="auto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  <w:lang w:val="en-US" w:eastAsia="en-US"/>
    </w:rPr>
  </w:style>
  <w:style w:type="paragraph" w:styleId="Balk3">
    <w:name w:val="heading 3"/>
    <w:basedOn w:val="Normal"/>
    <w:next w:val="Normal"/>
    <w:link w:val="Balk3Char"/>
    <w:uiPriority w:val="1"/>
    <w:unhideWhenUsed/>
    <w:qFormat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US" w:eastAsia="en-US"/>
    </w:rPr>
  </w:style>
  <w:style w:type="paragraph" w:styleId="Balk4">
    <w:name w:val="heading 4"/>
    <w:basedOn w:val="Normal"/>
    <w:next w:val="Normal"/>
    <w:link w:val="Balk4Char"/>
    <w:uiPriority w:val="1"/>
    <w:unhideWhenUsed/>
    <w:qFormat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  <w:sz w:val="22"/>
      <w:szCs w:val="22"/>
      <w:lang w:val="en-US" w:eastAsia="en-US"/>
    </w:rPr>
  </w:style>
  <w:style w:type="paragraph" w:styleId="Balk5">
    <w:name w:val="heading 5"/>
    <w:basedOn w:val="Normal"/>
    <w:next w:val="Normal"/>
    <w:link w:val="Balk5Char"/>
    <w:uiPriority w:val="1"/>
    <w:unhideWhenUsed/>
    <w:qFormat/>
    <w:pPr>
      <w:keepNext/>
      <w:keepLines/>
      <w:spacing w:before="40" w:line="259" w:lineRule="auto"/>
      <w:outlineLvl w:val="4"/>
    </w:pPr>
    <w:rPr>
      <w:rFonts w:asciiTheme="majorHAnsi" w:eastAsiaTheme="majorEastAsia" w:hAnsiTheme="majorHAnsi" w:cstheme="majorBidi"/>
      <w:color w:val="1F4E79" w:themeColor="accent1" w:themeShade="80"/>
      <w:sz w:val="22"/>
      <w:szCs w:val="22"/>
      <w:lang w:val="en-US" w:eastAsia="en-US"/>
    </w:rPr>
  </w:style>
  <w:style w:type="paragraph" w:styleId="Balk6">
    <w:name w:val="heading 6"/>
    <w:basedOn w:val="Normal"/>
    <w:next w:val="Normal"/>
    <w:link w:val="Balk6Char"/>
    <w:uiPriority w:val="1"/>
    <w:semiHidden/>
    <w:unhideWhenUsed/>
    <w:qFormat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b/>
      <w:color w:val="1F4D78" w:themeColor="accent1" w:themeShade="7F"/>
      <w:sz w:val="22"/>
      <w:szCs w:val="22"/>
      <w:lang w:val="en-US" w:eastAsia="en-US"/>
    </w:rPr>
  </w:style>
  <w:style w:type="paragraph" w:styleId="Balk7">
    <w:name w:val="heading 7"/>
    <w:basedOn w:val="Normal"/>
    <w:next w:val="Normal"/>
    <w:link w:val="Balk7Char"/>
    <w:uiPriority w:val="1"/>
    <w:semiHidden/>
    <w:unhideWhenUsed/>
    <w:qFormat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en-US" w:eastAsia="en-US"/>
    </w:rPr>
  </w:style>
  <w:style w:type="paragraph" w:styleId="Balk8">
    <w:name w:val="heading 8"/>
    <w:basedOn w:val="Normal"/>
    <w:next w:val="Normal"/>
    <w:link w:val="Balk8Char"/>
    <w:uiPriority w:val="1"/>
    <w:semiHidden/>
    <w:unhideWhenUsed/>
    <w:qFormat/>
    <w:pPr>
      <w:keepNext/>
      <w:keepLines/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  <w:lang w:val="en-US" w:eastAsia="en-US"/>
    </w:rPr>
  </w:style>
  <w:style w:type="paragraph" w:styleId="Balk9">
    <w:name w:val="heading 9"/>
    <w:basedOn w:val="Normal"/>
    <w:next w:val="Normal"/>
    <w:link w:val="Balk9Char"/>
    <w:uiPriority w:val="1"/>
    <w:semiHidden/>
    <w:unhideWhenUsed/>
    <w:qFormat/>
    <w:pPr>
      <w:keepNext/>
      <w:keepLines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stBilgi">
    <w:name w:val="header"/>
    <w:basedOn w:val="Normal"/>
    <w:link w:val="stBilgiChar"/>
    <w:uiPriority w:val="99"/>
    <w:unhideWhenUsed/>
    <w:pPr>
      <w:spacing w:before="160"/>
    </w:pPr>
    <w:rPr>
      <w:rFonts w:asciiTheme="minorHAnsi" w:eastAsiaTheme="minorEastAsia" w:hAnsiTheme="minorHAnsi" w:cstheme="minorBidi"/>
      <w:color w:val="3B3838" w:themeColor="background2" w:themeShade="40"/>
      <w:szCs w:val="22"/>
      <w:lang w:val="en-US" w:eastAsia="en-US"/>
    </w:rPr>
  </w:style>
  <w:style w:type="character" w:customStyle="1" w:styleId="stBilgiChar">
    <w:name w:val="Üst Bilgi Char"/>
    <w:basedOn w:val="VarsaylanParagrafYazTipi"/>
    <w:link w:val="stBilgi"/>
    <w:uiPriority w:val="99"/>
    <w:rPr>
      <w:rFonts w:eastAsiaTheme="minorEastAsia"/>
      <w:color w:val="3B3838" w:themeColor="background2" w:themeShade="40"/>
      <w:sz w:val="24"/>
    </w:rPr>
  </w:style>
  <w:style w:type="paragraph" w:styleId="ListeNumaras">
    <w:name w:val="List Number"/>
    <w:basedOn w:val="Normal"/>
    <w:link w:val="ListeNumarasChar"/>
    <w:uiPriority w:val="10"/>
    <w:qFormat/>
    <w:pPr>
      <w:numPr>
        <w:numId w:val="3"/>
      </w:numPr>
      <w:spacing w:before="160" w:line="259" w:lineRule="auto"/>
    </w:pPr>
    <w:rPr>
      <w:rFonts w:asciiTheme="minorHAnsi" w:eastAsiaTheme="minorEastAsia" w:hAnsiTheme="minorHAnsi" w:cstheme="minorBidi"/>
      <w:color w:val="3B3838" w:themeColor="background2" w:themeShade="40"/>
      <w:sz w:val="22"/>
      <w:szCs w:val="22"/>
      <w:lang w:val="en-US" w:eastAsia="en-US"/>
    </w:rPr>
  </w:style>
  <w:style w:type="paragraph" w:styleId="KonuBal">
    <w:name w:val="Title"/>
    <w:basedOn w:val="Normal"/>
    <w:link w:val="KonuBal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lang w:val="en-US" w:eastAsia="en-US"/>
    </w:rPr>
  </w:style>
  <w:style w:type="character" w:customStyle="1" w:styleId="KonuBalChar">
    <w:name w:val="Konu Başlığı Char"/>
    <w:basedOn w:val="VarsaylanParagrafYazTipi"/>
    <w:link w:val="KonuBal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ltyaz">
    <w:name w:val="Subtitle"/>
    <w:basedOn w:val="Normal"/>
    <w:next w:val="Normal"/>
    <w:link w:val="Altyaz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after="120" w:line="259" w:lineRule="auto"/>
      <w:ind w:left="144"/>
      <w:contextualSpacing/>
    </w:pPr>
    <w:rPr>
      <w:rFonts w:asciiTheme="majorHAnsi" w:eastAsiaTheme="minorEastAsia" w:hAnsiTheme="majorHAnsi" w:cstheme="minorBidi"/>
      <w:color w:val="FFFFFF" w:themeColor="background1"/>
      <w:spacing w:val="15"/>
      <w:sz w:val="36"/>
      <w:szCs w:val="22"/>
      <w:lang w:val="en-US" w:eastAsia="en-US"/>
    </w:rPr>
  </w:style>
  <w:style w:type="character" w:customStyle="1" w:styleId="AltyazChar">
    <w:name w:val="Altyazı Char"/>
    <w:basedOn w:val="VarsaylanParagrafYazTipi"/>
    <w:link w:val="Altyaz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oKlavuzu">
    <w:name w:val="Table Grid"/>
    <w:basedOn w:val="NormalTablo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eastAsiaTheme="minorEastAsia"/>
      <w:color w:val="404040" w:themeColor="text1" w:themeTint="BF"/>
      <w:lang w:val="en-US" w:eastAsia="en-US"/>
    </w:rPr>
  </w:style>
  <w:style w:type="paragraph" w:styleId="AltBilgi">
    <w:name w:val="footer"/>
    <w:basedOn w:val="Normal"/>
    <w:link w:val="AltBilgiChar"/>
    <w:uiPriority w:val="99"/>
    <w:unhideWhenUsed/>
    <w:pPr>
      <w:spacing w:before="160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AltBilgiChar">
    <w:name w:val="Alt Bilgi Char"/>
    <w:basedOn w:val="VarsaylanParagrafYazTipi"/>
    <w:link w:val="AltBilgi"/>
    <w:uiPriority w:val="99"/>
  </w:style>
  <w:style w:type="character" w:styleId="GlVurgulama">
    <w:name w:val="Intense Emphasis"/>
    <w:basedOn w:val="VarsaylanParagrafYazTipi"/>
    <w:uiPriority w:val="21"/>
    <w:qFormat/>
    <w:rPr>
      <w:i/>
      <w:iCs/>
      <w:color w:val="2B579A" w:themeColor="accent5"/>
    </w:rPr>
  </w:style>
  <w:style w:type="table" w:styleId="KlavuzTablo1Ak">
    <w:name w:val="Grid Table 1 Light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uTablo4-Vurgu5">
    <w:name w:val="Grid Table 4 Accent 5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KlavuzTablo1Ak-Vurgu6">
    <w:name w:val="Grid Table 1 Light Accent 6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5Koyu">
    <w:name w:val="Grid Table 5 Dark"/>
    <w:basedOn w:val="NormalTablo"/>
    <w:uiPriority w:val="50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uTablo4">
    <w:name w:val="Grid Table 4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1Ak-Vurgu1">
    <w:name w:val="Grid Table 1 Light Accent 1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lk2Char">
    <w:name w:val="Başlık 2 Char"/>
    <w:basedOn w:val="VarsaylanParagrafYazTipi"/>
    <w:link w:val="Balk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eMaddemi">
    <w:name w:val="List Bullet"/>
    <w:basedOn w:val="Normal"/>
    <w:uiPriority w:val="11"/>
    <w:qFormat/>
    <w:pPr>
      <w:numPr>
        <w:numId w:val="5"/>
      </w:numPr>
      <w:spacing w:before="160" w:line="259" w:lineRule="auto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pPr>
      <w:spacing w:before="160"/>
    </w:pPr>
    <w:rPr>
      <w:rFonts w:asciiTheme="minorHAnsi" w:hAnsiTheme="minorHAnsi" w:cs="Segoe UI"/>
      <w:sz w:val="22"/>
      <w:szCs w:val="18"/>
      <w:lang w:val="en-US" w:eastAsia="en-US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cs="Segoe UI"/>
      <w:szCs w:val="18"/>
    </w:rPr>
  </w:style>
  <w:style w:type="character" w:styleId="AklamaBavurusu">
    <w:name w:val="annotation reference"/>
    <w:basedOn w:val="VarsaylanParagrafYazTipi"/>
    <w:uiPriority w:val="99"/>
    <w:semiHidden/>
    <w:unhideWhenUsed/>
    <w:rPr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pPr>
      <w:spacing w:before="160"/>
    </w:pPr>
    <w:rPr>
      <w:rFonts w:asciiTheme="minorHAnsi" w:hAnsiTheme="minorHAnsi" w:cstheme="minorBidi"/>
      <w:sz w:val="22"/>
      <w:szCs w:val="20"/>
      <w:lang w:val="en-US" w:eastAsia="en-US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Pr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Pr>
      <w:b/>
      <w:bCs/>
      <w:szCs w:val="20"/>
    </w:rPr>
  </w:style>
  <w:style w:type="character" w:styleId="Kpr">
    <w:name w:val="Hyperlink"/>
    <w:basedOn w:val="VarsaylanParagrafYazTipi"/>
    <w:uiPriority w:val="99"/>
    <w:unhideWhenUsed/>
    <w:rPr>
      <w:color w:val="0563C1" w:themeColor="hyperlink"/>
      <w:u w:val="single"/>
    </w:rPr>
  </w:style>
  <w:style w:type="character" w:styleId="Vurgu">
    <w:name w:val="Emphasis"/>
    <w:basedOn w:val="VarsaylanParagrafYazTipi"/>
    <w:uiPriority w:val="3"/>
    <w:qFormat/>
    <w:rPr>
      <w:b/>
      <w:iCs/>
      <w:color w:val="BF0000" w:themeColor="accent2" w:themeShade="BF"/>
    </w:rPr>
  </w:style>
  <w:style w:type="character" w:styleId="zlenenKpr">
    <w:name w:val="FollowedHyperlink"/>
    <w:basedOn w:val="VarsaylanParagrafYazTipi"/>
    <w:uiPriority w:val="99"/>
    <w:semiHidden/>
    <w:unhideWhenUsed/>
    <w:rPr>
      <w:color w:val="954F72" w:themeColor="followedHyperlink"/>
      <w:u w:val="single"/>
    </w:rPr>
  </w:style>
  <w:style w:type="character" w:styleId="Gl">
    <w:name w:val="Strong"/>
    <w:basedOn w:val="VarsaylanParagrafYazTipi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 w:line="259" w:lineRule="auto"/>
      <w:contextualSpacing/>
    </w:pPr>
    <w:rPr>
      <w:rFonts w:asciiTheme="majorHAnsi" w:hAnsiTheme="majorHAnsi" w:cstheme="minorBidi"/>
      <w:color w:val="3B3838" w:themeColor="background2" w:themeShade="40"/>
      <w:sz w:val="52"/>
      <w:szCs w:val="22"/>
      <w:lang w:val="en-US" w:eastAsia="en-US"/>
    </w:rPr>
  </w:style>
  <w:style w:type="paragraph" w:customStyle="1" w:styleId="Image">
    <w:name w:val="Image"/>
    <w:basedOn w:val="Normal"/>
    <w:uiPriority w:val="22"/>
    <w:qFormat/>
    <w:pPr>
      <w:spacing w:before="240" w:line="259" w:lineRule="auto"/>
    </w:pPr>
    <w:rPr>
      <w:rFonts w:asciiTheme="minorHAnsi" w:hAnsiTheme="minorHAnsi" w:cstheme="minorBidi"/>
      <w:noProof/>
      <w:sz w:val="22"/>
      <w:szCs w:val="22"/>
      <w:lang w:val="en-US" w:eastAsia="en-US"/>
    </w:rPr>
  </w:style>
  <w:style w:type="paragraph" w:styleId="Kaynaka">
    <w:name w:val="Bibliography"/>
    <w:basedOn w:val="Normal"/>
    <w:next w:val="Normal"/>
    <w:uiPriority w:val="37"/>
    <w:semiHidden/>
    <w:unhideWhenUsed/>
    <w:pPr>
      <w:spacing w:before="160" w:line="259" w:lineRule="auto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Bal">
    <w:name w:val="TOC Heading"/>
    <w:basedOn w:val="Balk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ekMetni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spacing w:before="160" w:line="259" w:lineRule="auto"/>
      <w:ind w:left="1152" w:right="1152"/>
    </w:pPr>
    <w:rPr>
      <w:rFonts w:asciiTheme="minorHAnsi" w:eastAsiaTheme="minorEastAsia" w:hAnsiTheme="minorHAnsi" w:cstheme="minorBidi"/>
      <w:i/>
      <w:iCs/>
      <w:color w:val="1F4E79" w:themeColor="accent1" w:themeShade="80"/>
      <w:sz w:val="22"/>
      <w:szCs w:val="22"/>
      <w:lang w:val="en-US" w:eastAsia="en-US"/>
    </w:rPr>
  </w:style>
  <w:style w:type="paragraph" w:styleId="GvdeMetni">
    <w:name w:val="Body Text"/>
    <w:basedOn w:val="Normal"/>
    <w:link w:val="GvdeMetniChar"/>
    <w:uiPriority w:val="99"/>
    <w:semiHidden/>
    <w:unhideWhenUsed/>
    <w:pPr>
      <w:spacing w:before="160" w:after="120" w:line="259" w:lineRule="auto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GvdeMetniChar">
    <w:name w:val="Gövde Metni Char"/>
    <w:basedOn w:val="VarsaylanParagrafYazTipi"/>
    <w:link w:val="GvdeMetni"/>
    <w:uiPriority w:val="99"/>
    <w:semiHidden/>
  </w:style>
  <w:style w:type="paragraph" w:styleId="GvdeMetni2">
    <w:name w:val="Body Text 2"/>
    <w:basedOn w:val="Normal"/>
    <w:link w:val="GvdeMetni2Char"/>
    <w:uiPriority w:val="99"/>
    <w:semiHidden/>
    <w:unhideWhenUsed/>
    <w:pPr>
      <w:spacing w:before="160" w:after="120" w:line="480" w:lineRule="auto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GvdeMetni2Char">
    <w:name w:val="Gövde Metni 2 Char"/>
    <w:basedOn w:val="VarsaylanParagrafYazTipi"/>
    <w:link w:val="GvdeMetni2"/>
    <w:uiPriority w:val="99"/>
    <w:semiHidden/>
  </w:style>
  <w:style w:type="paragraph" w:styleId="GvdeMetni3">
    <w:name w:val="Body Text 3"/>
    <w:basedOn w:val="Normal"/>
    <w:link w:val="GvdeMetni3Char"/>
    <w:uiPriority w:val="99"/>
    <w:semiHidden/>
    <w:unhideWhenUsed/>
    <w:pPr>
      <w:spacing w:before="160" w:after="120" w:line="259" w:lineRule="auto"/>
    </w:pPr>
    <w:rPr>
      <w:rFonts w:asciiTheme="minorHAnsi" w:hAnsiTheme="minorHAnsi" w:cstheme="minorBidi"/>
      <w:sz w:val="22"/>
      <w:szCs w:val="16"/>
      <w:lang w:val="en-US" w:eastAsia="en-US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Pr>
      <w:szCs w:val="16"/>
    </w:rPr>
  </w:style>
  <w:style w:type="paragraph" w:styleId="GvdeMetnilkGirintisi">
    <w:name w:val="Body Text First Indent"/>
    <w:basedOn w:val="GvdeMetni"/>
    <w:link w:val="GvdeMetnilkGirintisiChar"/>
    <w:uiPriority w:val="99"/>
    <w:semiHidden/>
    <w:unhideWhenUsed/>
    <w:pPr>
      <w:spacing w:after="0"/>
      <w:ind w:firstLine="360"/>
    </w:pPr>
  </w:style>
  <w:style w:type="character" w:customStyle="1" w:styleId="GvdeMetnilkGirintisiChar">
    <w:name w:val="Gövde Metni İlk Girintisi Char"/>
    <w:basedOn w:val="GvdeMetniChar"/>
    <w:link w:val="GvdeMetnilkGirintisi"/>
    <w:uiPriority w:val="99"/>
    <w:semiHidden/>
  </w:style>
  <w:style w:type="paragraph" w:styleId="GvdeMetniGirintisi">
    <w:name w:val="Body Text Indent"/>
    <w:basedOn w:val="Normal"/>
    <w:link w:val="GvdeMetniGirintisiChar"/>
    <w:uiPriority w:val="99"/>
    <w:semiHidden/>
    <w:unhideWhenUsed/>
    <w:pPr>
      <w:spacing w:before="160" w:after="120" w:line="259" w:lineRule="auto"/>
      <w:ind w:left="360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GvdeMetniGirintisiChar">
    <w:name w:val="Gövde Metni Girintisi Char"/>
    <w:basedOn w:val="VarsaylanParagrafYazTipi"/>
    <w:link w:val="GvdeMetniGirintisi"/>
    <w:uiPriority w:val="99"/>
    <w:semiHidden/>
  </w:style>
  <w:style w:type="paragraph" w:styleId="GvdeMetnilkGirintisi2">
    <w:name w:val="Body Text First Indent 2"/>
    <w:basedOn w:val="GvdeMetniGirintisi"/>
    <w:link w:val="GvdeMetnilkGirintisi2Char"/>
    <w:uiPriority w:val="99"/>
    <w:semiHidden/>
    <w:unhideWhenUsed/>
    <w:pPr>
      <w:spacing w:after="0"/>
      <w:ind w:firstLine="360"/>
    </w:pPr>
  </w:style>
  <w:style w:type="character" w:customStyle="1" w:styleId="GvdeMetnilkGirintisi2Char">
    <w:name w:val="Gövde Metni İlk Girintisi 2 Char"/>
    <w:basedOn w:val="GvdeMetniGirintisiChar"/>
    <w:link w:val="GvdeMetnilkGirintisi2"/>
    <w:uiPriority w:val="99"/>
    <w:semiHidden/>
  </w:style>
  <w:style w:type="paragraph" w:styleId="GvdeMetniGirintisi2">
    <w:name w:val="Body Text Indent 2"/>
    <w:basedOn w:val="Normal"/>
    <w:link w:val="GvdeMetniGirintisi2Char"/>
    <w:uiPriority w:val="99"/>
    <w:semiHidden/>
    <w:unhideWhenUsed/>
    <w:pPr>
      <w:spacing w:before="160" w:after="120" w:line="480" w:lineRule="auto"/>
      <w:ind w:left="360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GvdeMetniGirintisi2Char">
    <w:name w:val="Gövde Metni Girintisi 2 Char"/>
    <w:basedOn w:val="VarsaylanParagrafYazTipi"/>
    <w:link w:val="GvdeMetniGirintisi2"/>
    <w:uiPriority w:val="99"/>
    <w:semiHidden/>
  </w:style>
  <w:style w:type="paragraph" w:styleId="GvdeMetniGirintisi3">
    <w:name w:val="Body Text Indent 3"/>
    <w:basedOn w:val="Normal"/>
    <w:link w:val="GvdeMetniGirintisi3Char"/>
    <w:uiPriority w:val="99"/>
    <w:semiHidden/>
    <w:unhideWhenUsed/>
    <w:pPr>
      <w:spacing w:before="160" w:after="120" w:line="259" w:lineRule="auto"/>
      <w:ind w:left="360"/>
    </w:pPr>
    <w:rPr>
      <w:rFonts w:asciiTheme="minorHAnsi" w:hAnsiTheme="minorHAnsi" w:cstheme="minorBidi"/>
      <w:sz w:val="22"/>
      <w:szCs w:val="16"/>
      <w:lang w:val="en-US" w:eastAsia="en-US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Pr>
      <w:szCs w:val="16"/>
    </w:rPr>
  </w:style>
  <w:style w:type="character" w:styleId="KitapBal">
    <w:name w:val="Book Title"/>
    <w:basedOn w:val="VarsaylanParagrafYazTipi"/>
    <w:uiPriority w:val="33"/>
    <w:semiHidden/>
    <w:unhideWhenUsed/>
    <w:qFormat/>
    <w:rPr>
      <w:b/>
      <w:bCs/>
      <w:i/>
      <w:iCs/>
      <w:spacing w:val="0"/>
    </w:rPr>
  </w:style>
  <w:style w:type="paragraph" w:styleId="ResimYazs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hAnsiTheme="minorHAnsi" w:cstheme="minorBidi"/>
      <w:i/>
      <w:iCs/>
      <w:color w:val="44546A" w:themeColor="text2"/>
      <w:sz w:val="22"/>
      <w:szCs w:val="18"/>
      <w:lang w:val="en-US" w:eastAsia="en-US"/>
    </w:rPr>
  </w:style>
  <w:style w:type="paragraph" w:styleId="Kapan">
    <w:name w:val="Closing"/>
    <w:basedOn w:val="Normal"/>
    <w:link w:val="KapanChar"/>
    <w:uiPriority w:val="99"/>
    <w:semiHidden/>
    <w:unhideWhenUsed/>
    <w:pPr>
      <w:ind w:left="4320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KapanChar">
    <w:name w:val="Kapanış Char"/>
    <w:basedOn w:val="VarsaylanParagrafYazTipi"/>
    <w:link w:val="Kapan"/>
    <w:uiPriority w:val="99"/>
    <w:semiHidden/>
  </w:style>
  <w:style w:type="table" w:styleId="RenkliKlavuz">
    <w:name w:val="Colorful Grid"/>
    <w:basedOn w:val="NormalTablo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RenkliKlavuz-Vurgu2">
    <w:name w:val="Colorful Grid Accent 2"/>
    <w:basedOn w:val="NormalTablo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RenkliKlavuz-Vurgu3">
    <w:name w:val="Colorful Grid Accent 3"/>
    <w:basedOn w:val="NormalTablo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Klavuz-Vurgu4">
    <w:name w:val="Colorful Grid Accent 4"/>
    <w:basedOn w:val="NormalTablo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RenkliKlavuz-Vurgu5">
    <w:name w:val="Colorful Grid Accent 5"/>
    <w:basedOn w:val="NormalTablo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RenkliKlavuz-Vurgu6">
    <w:name w:val="Colorful Grid Accent 6"/>
    <w:basedOn w:val="NormalTablo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RenkliListe">
    <w:name w:val="Colorful List"/>
    <w:basedOn w:val="NormalTablo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RenkliListe-Vurgu2">
    <w:name w:val="Colorful List Accent 2"/>
    <w:basedOn w:val="NormalTablo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RenkliListe-Vurgu3">
    <w:name w:val="Colorful List Accent 3"/>
    <w:basedOn w:val="NormalTablo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enkliListe-Vurgu4">
    <w:name w:val="Colorful List Accent 4"/>
    <w:basedOn w:val="NormalTablo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enkliListe-Vurgu5">
    <w:name w:val="Colorful List Accent 5"/>
    <w:basedOn w:val="NormalTablo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RenkliListe-Vurgu6">
    <w:name w:val="Colorful List Accent 6"/>
    <w:basedOn w:val="NormalTablo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RenkliGlgeleme">
    <w:name w:val="Colorful Shading"/>
    <w:basedOn w:val="NormalTablo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yuListe">
    <w:name w:val="Dark List"/>
    <w:basedOn w:val="NormalTablo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KoyuListe-Vurgu2">
    <w:name w:val="Dark List Accent 2"/>
    <w:basedOn w:val="NormalTablo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KoyuListe-Vurgu3">
    <w:name w:val="Dark List Accent 3"/>
    <w:basedOn w:val="NormalTablo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KoyuListe-Vurgu4">
    <w:name w:val="Dark List Accent 4"/>
    <w:basedOn w:val="NormalTablo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KoyuListe-Vurgu5">
    <w:name w:val="Dark List Accent 5"/>
    <w:basedOn w:val="NormalTablo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KoyuListe-Vurgu6">
    <w:name w:val="Dark List Accent 6"/>
    <w:basedOn w:val="NormalTablo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Tarih">
    <w:name w:val="Date"/>
    <w:basedOn w:val="Normal"/>
    <w:next w:val="Normal"/>
    <w:link w:val="TarihChar"/>
    <w:uiPriority w:val="99"/>
    <w:semiHidden/>
    <w:unhideWhenUsed/>
    <w:pPr>
      <w:spacing w:before="160" w:line="259" w:lineRule="auto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TarihChar">
    <w:name w:val="Tarih Char"/>
    <w:basedOn w:val="VarsaylanParagrafYazTipi"/>
    <w:link w:val="Tarih"/>
    <w:uiPriority w:val="99"/>
    <w:semiHidden/>
  </w:style>
  <w:style w:type="paragraph" w:styleId="BelgeBalantlar">
    <w:name w:val="Document Map"/>
    <w:basedOn w:val="Normal"/>
    <w:link w:val="BelgeBalantlarChar"/>
    <w:uiPriority w:val="99"/>
    <w:semiHidden/>
    <w:unhideWhenUsed/>
    <w:rPr>
      <w:rFonts w:ascii="Segoe UI" w:hAnsi="Segoe UI" w:cs="Segoe UI"/>
      <w:sz w:val="22"/>
      <w:szCs w:val="16"/>
      <w:lang w:val="en-US" w:eastAsia="en-US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Pr>
      <w:rFonts w:ascii="Segoe UI" w:hAnsi="Segoe UI" w:cs="Segoe UI"/>
      <w:szCs w:val="16"/>
    </w:rPr>
  </w:style>
  <w:style w:type="paragraph" w:styleId="E-postamzas">
    <w:name w:val="E-mail Signature"/>
    <w:basedOn w:val="Normal"/>
    <w:link w:val="E-postamzasChar"/>
    <w:uiPriority w:val="99"/>
    <w:semiHidden/>
    <w:unhideWhenUsed/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E-postamzasChar">
    <w:name w:val="E-posta İmzası Char"/>
    <w:basedOn w:val="VarsaylanParagrafYazTipi"/>
    <w:link w:val="E-postamzas"/>
    <w:uiPriority w:val="99"/>
    <w:semiHidden/>
  </w:style>
  <w:style w:type="character" w:styleId="SonNotBavurusu">
    <w:name w:val="endnote reference"/>
    <w:basedOn w:val="VarsaylanParagrafYazTipi"/>
    <w:uiPriority w:val="99"/>
    <w:semiHidden/>
    <w:unhideWhenUsed/>
    <w:rPr>
      <w:vertAlign w:val="superscript"/>
    </w:rPr>
  </w:style>
  <w:style w:type="paragraph" w:styleId="SonNotMetni">
    <w:name w:val="endnote text"/>
    <w:basedOn w:val="Normal"/>
    <w:link w:val="SonNotMetniChar"/>
    <w:uiPriority w:val="99"/>
    <w:semiHidden/>
    <w:unhideWhenUsed/>
    <w:rPr>
      <w:rFonts w:asciiTheme="minorHAnsi" w:hAnsiTheme="minorHAnsi" w:cstheme="minorBidi"/>
      <w:sz w:val="22"/>
      <w:szCs w:val="20"/>
      <w:lang w:val="en-US" w:eastAsia="en-US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Pr>
      <w:szCs w:val="20"/>
    </w:rPr>
  </w:style>
  <w:style w:type="paragraph" w:styleId="MektupAdresi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lang w:val="en-US" w:eastAsia="en-US"/>
    </w:rPr>
  </w:style>
  <w:style w:type="paragraph" w:styleId="ZarfDn">
    <w:name w:val="envelope return"/>
    <w:basedOn w:val="Normal"/>
    <w:uiPriority w:val="99"/>
    <w:semiHidden/>
    <w:unhideWhenUsed/>
    <w:rPr>
      <w:rFonts w:asciiTheme="majorHAnsi" w:eastAsiaTheme="majorEastAsia" w:hAnsiTheme="majorHAnsi" w:cstheme="majorBidi"/>
      <w:sz w:val="22"/>
      <w:szCs w:val="20"/>
      <w:lang w:val="en-US" w:eastAsia="en-US"/>
    </w:rPr>
  </w:style>
  <w:style w:type="character" w:styleId="DipnotBavurusu">
    <w:name w:val="footnote reference"/>
    <w:basedOn w:val="VarsaylanParagrafYazTipi"/>
    <w:uiPriority w:val="99"/>
    <w:semiHidden/>
    <w:unhideWhenUsed/>
    <w:rPr>
      <w:vertAlign w:val="superscript"/>
    </w:rPr>
  </w:style>
  <w:style w:type="paragraph" w:styleId="DipnotMetni">
    <w:name w:val="footnote text"/>
    <w:basedOn w:val="Normal"/>
    <w:link w:val="DipnotMetniChar"/>
    <w:uiPriority w:val="99"/>
    <w:semiHidden/>
    <w:unhideWhenUsed/>
    <w:rPr>
      <w:rFonts w:asciiTheme="minorHAnsi" w:hAnsiTheme="minorHAnsi" w:cstheme="minorBidi"/>
      <w:sz w:val="22"/>
      <w:szCs w:val="20"/>
      <w:lang w:val="en-US" w:eastAsia="en-US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Pr>
      <w:szCs w:val="20"/>
    </w:rPr>
  </w:style>
  <w:style w:type="table" w:styleId="KlavuzTablo1Ak-Vurgu2">
    <w:name w:val="Grid Table 1 Light Accent 2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3">
    <w:name w:val="Grid Table 1 Light Accent 3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4">
    <w:name w:val="Grid Table 1 Light Accent 4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5">
    <w:name w:val="Grid Table 1 Light Accent 5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2">
    <w:name w:val="Grid Table 2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2-Vurgu1">
    <w:name w:val="Grid Table 2 Accent 1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2-Vurgu2">
    <w:name w:val="Grid Table 2 Accent 2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KlavuzTablo2-Vurgu3">
    <w:name w:val="Grid Table 2 Accent 3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2-Vurgu4">
    <w:name w:val="Grid Table 2 Accent 4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2-Vurgu5">
    <w:name w:val="Grid Table 2 Accent 5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KlavuzTablo2-Vurgu6">
    <w:name w:val="Grid Table 2 Accent 6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3">
    <w:name w:val="Grid Table 3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3-Vurgu1">
    <w:name w:val="Grid Table 3 Accent 1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3-Vurgu2">
    <w:name w:val="Grid Table 3 Accent 2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KlavuzTablo3-Vurgu3">
    <w:name w:val="Grid Table 3 Accent 3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3-Vurgu4">
    <w:name w:val="Grid Table 3 Accent 4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3-Vurgu5">
    <w:name w:val="Grid Table 3 Accent 5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KlavuzTablo3-Vurgu6">
    <w:name w:val="Grid Table 3 Accent 6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KlavuzuTablo4-Vurgu1">
    <w:name w:val="Grid Table 4 Accent 1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uTablo4-Vurgu2">
    <w:name w:val="Grid Table 4 Accent 2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KlavuzuTablo4-Vurgu3">
    <w:name w:val="Grid Table 4 Accent 3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uTablo4-Vurgu4">
    <w:name w:val="Grid Table 4 Accent 4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uTablo4-Vurgu6">
    <w:name w:val="Grid Table 4 Accent 6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5Koyu-Vurgu1">
    <w:name w:val="Grid Table 5 Dark Accent 1"/>
    <w:basedOn w:val="NormalTablo"/>
    <w:uiPriority w:val="50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KlavuzTablo5Koyu-Vurgu2">
    <w:name w:val="Grid Table 5 Dark Accent 2"/>
    <w:basedOn w:val="NormalTablo"/>
    <w:uiPriority w:val="50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KlavuzTablo5Koyu-Vurgu3">
    <w:name w:val="Grid Table 5 Dark Accent 3"/>
    <w:basedOn w:val="NormalTablo"/>
    <w:uiPriority w:val="50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KlavuzTablo5Koyu-Vurgu4">
    <w:name w:val="Grid Table 5 Dark Accent 4"/>
    <w:basedOn w:val="NormalTablo"/>
    <w:uiPriority w:val="50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KlavuzTablo5Koyu-Vurgu5">
    <w:name w:val="Grid Table 5 Dark Accent 5"/>
    <w:basedOn w:val="NormalTablo"/>
    <w:uiPriority w:val="50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KlavuzTablo5Koyu-Vurgu6">
    <w:name w:val="Grid Table 5 Dark Accent 6"/>
    <w:basedOn w:val="NormalTablo"/>
    <w:uiPriority w:val="50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KlavuzTablo6Renkli">
    <w:name w:val="Grid Table 6 Colorful"/>
    <w:basedOn w:val="NormalTablo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6Renkli-Vurgu1">
    <w:name w:val="Grid Table 6 Colorful Accent 1"/>
    <w:basedOn w:val="NormalTablo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6-Renkli-Vurgu2">
    <w:name w:val="Grid Table 6 Colorful Accent 2"/>
    <w:basedOn w:val="NormalTablo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Ind w:w="0" w:type="dxa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KlavuzTablo6-Renkli-Vurgu3">
    <w:name w:val="Grid Table 6 Colorful Accent 3"/>
    <w:basedOn w:val="NormalTablo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6-Renkli-Vurgu4">
    <w:name w:val="Grid Table 6 Colorful Accent 4"/>
    <w:basedOn w:val="NormalTablo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6-Renkli-Vurgu5">
    <w:name w:val="Grid Table 6 Colorful Accent 5"/>
    <w:basedOn w:val="NormalTablo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Ind w:w="0" w:type="dxa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KlavuzTablo6Renkli-Vurgu6">
    <w:name w:val="Grid Table 6 Colorful Accent 6"/>
    <w:basedOn w:val="NormalTablo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7Renkli">
    <w:name w:val="Grid Table 7 Colorful"/>
    <w:basedOn w:val="NormalTablo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7Renkli-Vurgu1">
    <w:name w:val="Grid Table 7 Colorful Accent 1"/>
    <w:basedOn w:val="NormalTablo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7Renkli-Vurgu2">
    <w:name w:val="Grid Table 7 Colorful Accent 2"/>
    <w:basedOn w:val="NormalTablo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Ind w:w="0" w:type="dxa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KlavuzTablo7Renkli-Vurgu3">
    <w:name w:val="Grid Table 7 Colorful Accent 3"/>
    <w:basedOn w:val="NormalTablo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7Renkli-Vurgu4">
    <w:name w:val="Grid Table 7 Colorful Accent 4"/>
    <w:basedOn w:val="NormalTablo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7Renkli-Vurgu5">
    <w:name w:val="Grid Table 7 Colorful Accent 5"/>
    <w:basedOn w:val="NormalTablo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Ind w:w="0" w:type="dxa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KlavuzTablo7Renkli-Vurgu6">
    <w:name w:val="Grid Table 7 Colorful Accent 6"/>
    <w:basedOn w:val="NormalTablo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Balk3Char">
    <w:name w:val="Başlık 3 Char"/>
    <w:basedOn w:val="VarsaylanParagrafYazTipi"/>
    <w:link w:val="Balk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Balk5Char">
    <w:name w:val="Başlık 5 Char"/>
    <w:basedOn w:val="VarsaylanParagrafYazTipi"/>
    <w:link w:val="Balk5"/>
    <w:uiPriority w:val="1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Balk6Char">
    <w:name w:val="Başlık 6 Char"/>
    <w:basedOn w:val="VarsaylanParagrafYazTipi"/>
    <w:link w:val="Balk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Balk9Char">
    <w:name w:val="Başlık 9 Char"/>
    <w:basedOn w:val="VarsaylanParagrafYazTipi"/>
    <w:link w:val="Balk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Ksaltmas">
    <w:name w:val="HTML Acronym"/>
    <w:basedOn w:val="VarsaylanParagrafYazTipi"/>
    <w:uiPriority w:val="99"/>
    <w:semiHidden/>
    <w:unhideWhenUsed/>
  </w:style>
  <w:style w:type="paragraph" w:styleId="HTMLAdresi">
    <w:name w:val="HTML Address"/>
    <w:basedOn w:val="Normal"/>
    <w:link w:val="HTMLAdresiChar"/>
    <w:uiPriority w:val="99"/>
    <w:semiHidden/>
    <w:unhideWhenUsed/>
    <w:rPr>
      <w:rFonts w:asciiTheme="minorHAnsi" w:hAnsiTheme="minorHAnsi" w:cstheme="minorBidi"/>
      <w:i/>
      <w:iCs/>
      <w:sz w:val="22"/>
      <w:szCs w:val="22"/>
      <w:lang w:val="en-US" w:eastAsia="en-US"/>
    </w:rPr>
  </w:style>
  <w:style w:type="character" w:customStyle="1" w:styleId="HTMLAdresiChar">
    <w:name w:val="HTML Adresi Char"/>
    <w:basedOn w:val="VarsaylanParagrafYazTipi"/>
    <w:link w:val="HTMLAdresi"/>
    <w:uiPriority w:val="99"/>
    <w:semiHidden/>
    <w:rPr>
      <w:i/>
      <w:iCs/>
    </w:rPr>
  </w:style>
  <w:style w:type="character" w:styleId="HTMLCite">
    <w:name w:val="HTML Cite"/>
    <w:basedOn w:val="VarsaylanParagrafYazTipi"/>
    <w:uiPriority w:val="99"/>
    <w:semiHidden/>
    <w:unhideWhenUsed/>
    <w:rPr>
      <w:i/>
      <w:iCs/>
    </w:rPr>
  </w:style>
  <w:style w:type="character" w:styleId="HTMLKodu">
    <w:name w:val="HTML Code"/>
    <w:basedOn w:val="VarsaylanParagrafYazTipi"/>
    <w:uiPriority w:val="99"/>
    <w:semiHidden/>
    <w:unhideWhenUsed/>
    <w:rPr>
      <w:rFonts w:ascii="Consolas" w:hAnsi="Consolas"/>
      <w:sz w:val="22"/>
      <w:szCs w:val="20"/>
    </w:rPr>
  </w:style>
  <w:style w:type="character" w:styleId="HTMLTanm">
    <w:name w:val="HTML Definition"/>
    <w:basedOn w:val="VarsaylanParagrafYazTipi"/>
    <w:uiPriority w:val="99"/>
    <w:semiHidden/>
    <w:unhideWhenUsed/>
    <w:rPr>
      <w:i/>
      <w:iCs/>
    </w:rPr>
  </w:style>
  <w:style w:type="character" w:styleId="HTMLKlavye">
    <w:name w:val="HTML Keyboard"/>
    <w:basedOn w:val="VarsaylanParagrafYazTipi"/>
    <w:uiPriority w:val="99"/>
    <w:semiHidden/>
    <w:unhideWhenUsed/>
    <w:rPr>
      <w:rFonts w:ascii="Consolas" w:hAnsi="Consolas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Pr>
      <w:rFonts w:ascii="Consolas" w:hAnsi="Consolas" w:cstheme="minorBidi"/>
      <w:sz w:val="22"/>
      <w:szCs w:val="20"/>
      <w:lang w:val="en-US" w:eastAsia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Pr>
      <w:rFonts w:ascii="Consolas" w:hAnsi="Consolas"/>
      <w:szCs w:val="20"/>
    </w:rPr>
  </w:style>
  <w:style w:type="character" w:styleId="HTMLrnek">
    <w:name w:val="HTML Sample"/>
    <w:basedOn w:val="VarsaylanParagrafYazTipi"/>
    <w:uiPriority w:val="99"/>
    <w:semiHidden/>
    <w:unhideWhenUsed/>
    <w:rPr>
      <w:rFonts w:ascii="Consolas" w:hAnsi="Consolas"/>
      <w:sz w:val="24"/>
      <w:szCs w:val="24"/>
    </w:rPr>
  </w:style>
  <w:style w:type="character" w:styleId="HTMLDaktilo">
    <w:name w:val="HTML Typewriter"/>
    <w:basedOn w:val="VarsaylanParagrafYazTipi"/>
    <w:uiPriority w:val="99"/>
    <w:semiHidden/>
    <w:unhideWhenUsed/>
    <w:rPr>
      <w:rFonts w:ascii="Consolas" w:hAnsi="Consolas"/>
      <w:sz w:val="22"/>
      <w:szCs w:val="20"/>
    </w:rPr>
  </w:style>
  <w:style w:type="character" w:styleId="HTMLDeiken">
    <w:name w:val="HTML Variable"/>
    <w:basedOn w:val="VarsaylanParagrafYazTipi"/>
    <w:uiPriority w:val="99"/>
    <w:semiHidden/>
    <w:unhideWhenUsed/>
    <w:rPr>
      <w:i/>
      <w:iCs/>
    </w:rPr>
  </w:style>
  <w:style w:type="paragraph" w:styleId="Dizin1">
    <w:name w:val="index 1"/>
    <w:basedOn w:val="Normal"/>
    <w:next w:val="Normal"/>
    <w:autoRedefine/>
    <w:uiPriority w:val="99"/>
    <w:semiHidden/>
    <w:unhideWhenUsed/>
    <w:pPr>
      <w:ind w:left="22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2">
    <w:name w:val="index 2"/>
    <w:basedOn w:val="Normal"/>
    <w:next w:val="Normal"/>
    <w:autoRedefine/>
    <w:uiPriority w:val="99"/>
    <w:semiHidden/>
    <w:unhideWhenUsed/>
    <w:pPr>
      <w:ind w:left="44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3">
    <w:name w:val="index 3"/>
    <w:basedOn w:val="Normal"/>
    <w:next w:val="Normal"/>
    <w:autoRedefine/>
    <w:uiPriority w:val="99"/>
    <w:semiHidden/>
    <w:unhideWhenUsed/>
    <w:pPr>
      <w:ind w:left="66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4">
    <w:name w:val="index 4"/>
    <w:basedOn w:val="Normal"/>
    <w:next w:val="Normal"/>
    <w:autoRedefine/>
    <w:uiPriority w:val="99"/>
    <w:semiHidden/>
    <w:unhideWhenUsed/>
    <w:pPr>
      <w:ind w:left="88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5">
    <w:name w:val="index 5"/>
    <w:basedOn w:val="Normal"/>
    <w:next w:val="Normal"/>
    <w:autoRedefine/>
    <w:uiPriority w:val="99"/>
    <w:semiHidden/>
    <w:unhideWhenUsed/>
    <w:pPr>
      <w:ind w:left="110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6">
    <w:name w:val="index 6"/>
    <w:basedOn w:val="Normal"/>
    <w:next w:val="Normal"/>
    <w:autoRedefine/>
    <w:uiPriority w:val="99"/>
    <w:semiHidden/>
    <w:unhideWhenUsed/>
    <w:pPr>
      <w:ind w:left="132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7">
    <w:name w:val="index 7"/>
    <w:basedOn w:val="Normal"/>
    <w:next w:val="Normal"/>
    <w:autoRedefine/>
    <w:uiPriority w:val="99"/>
    <w:semiHidden/>
    <w:unhideWhenUsed/>
    <w:pPr>
      <w:ind w:left="154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8">
    <w:name w:val="index 8"/>
    <w:basedOn w:val="Normal"/>
    <w:next w:val="Normal"/>
    <w:autoRedefine/>
    <w:uiPriority w:val="99"/>
    <w:semiHidden/>
    <w:unhideWhenUsed/>
    <w:pPr>
      <w:ind w:left="176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9">
    <w:name w:val="index 9"/>
    <w:basedOn w:val="Normal"/>
    <w:next w:val="Normal"/>
    <w:autoRedefine/>
    <w:uiPriority w:val="99"/>
    <w:semiHidden/>
    <w:unhideWhenUsed/>
    <w:pPr>
      <w:ind w:left="198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DizinBal">
    <w:name w:val="index heading"/>
    <w:basedOn w:val="Normal"/>
    <w:next w:val="Dizin1"/>
    <w:uiPriority w:val="99"/>
    <w:semiHidden/>
    <w:unhideWhenUsed/>
    <w:pPr>
      <w:spacing w:before="160" w:line="259" w:lineRule="auto"/>
    </w:pPr>
    <w:rPr>
      <w:rFonts w:asciiTheme="majorHAnsi" w:eastAsiaTheme="majorEastAsia" w:hAnsiTheme="majorHAnsi" w:cstheme="majorBidi"/>
      <w:b/>
      <w:bCs/>
      <w:sz w:val="22"/>
      <w:szCs w:val="22"/>
      <w:lang w:val="en-US" w:eastAsia="en-US"/>
    </w:rPr>
  </w:style>
  <w:style w:type="paragraph" w:styleId="GlAlnt">
    <w:name w:val="Intense Quote"/>
    <w:basedOn w:val="Normal"/>
    <w:next w:val="Normal"/>
    <w:link w:val="GlAlnt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 w:line="259" w:lineRule="auto"/>
      <w:jc w:val="center"/>
    </w:pPr>
    <w:rPr>
      <w:rFonts w:asciiTheme="minorHAnsi" w:hAnsiTheme="minorHAnsi" w:cstheme="minorBidi"/>
      <w:i/>
      <w:iCs/>
      <w:color w:val="1F4E79" w:themeColor="accent1" w:themeShade="80"/>
      <w:sz w:val="22"/>
      <w:szCs w:val="22"/>
      <w:lang w:val="en-US" w:eastAsia="en-US"/>
    </w:rPr>
  </w:style>
  <w:style w:type="character" w:customStyle="1" w:styleId="GlAlntChar">
    <w:name w:val="Güçlü Alıntı Char"/>
    <w:basedOn w:val="VarsaylanParagrafYazTipi"/>
    <w:link w:val="GlAlnt"/>
    <w:uiPriority w:val="30"/>
    <w:semiHidden/>
    <w:rPr>
      <w:i/>
      <w:iCs/>
      <w:color w:val="1F4E79" w:themeColor="accent1" w:themeShade="80"/>
    </w:rPr>
  </w:style>
  <w:style w:type="character" w:styleId="GlBavuru">
    <w:name w:val="Intense Reference"/>
    <w:basedOn w:val="VarsaylanParagrafYazTipi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AkKlavuz">
    <w:name w:val="Light Grid"/>
    <w:basedOn w:val="NormalTablo"/>
    <w:uiPriority w:val="62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AkKlavuz-Vurgu2">
    <w:name w:val="Light Grid Accent 2"/>
    <w:basedOn w:val="NormalTablo"/>
    <w:uiPriority w:val="62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AkKlavuz-Vurgu3">
    <w:name w:val="Light Grid Accent 3"/>
    <w:basedOn w:val="NormalTablo"/>
    <w:uiPriority w:val="62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AkKlavuz-Vurgu4">
    <w:name w:val="Light Grid Accent 4"/>
    <w:basedOn w:val="NormalTablo"/>
    <w:uiPriority w:val="62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AkKlavuz-Vurgu5">
    <w:name w:val="Light Grid Accent 5"/>
    <w:basedOn w:val="NormalTablo"/>
    <w:uiPriority w:val="62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AkKlavuz-Vurgu6">
    <w:name w:val="Light Grid Accent 6"/>
    <w:basedOn w:val="NormalTablo"/>
    <w:uiPriority w:val="62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kListe">
    <w:name w:val="Light List"/>
    <w:basedOn w:val="NormalTablo"/>
    <w:uiPriority w:val="61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AkListe-Vurgu2">
    <w:name w:val="Light List Accent 2"/>
    <w:basedOn w:val="NormalTablo"/>
    <w:uiPriority w:val="61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AkListe-Vurgu3">
    <w:name w:val="Light List Accent 3"/>
    <w:basedOn w:val="NormalTablo"/>
    <w:uiPriority w:val="61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kListe-Vurgu4">
    <w:name w:val="Light List Accent 4"/>
    <w:basedOn w:val="NormalTablo"/>
    <w:uiPriority w:val="61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AkListe-Vurgu5">
    <w:name w:val="Light List Accent 5"/>
    <w:basedOn w:val="NormalTablo"/>
    <w:uiPriority w:val="61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AkListe-Vurgu6">
    <w:name w:val="Light List Accent 6"/>
    <w:basedOn w:val="NormalTablo"/>
    <w:uiPriority w:val="61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kGlgeleme">
    <w:name w:val="Light Shading"/>
    <w:basedOn w:val="NormalTablo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kGlgeleme-Vurgu2">
    <w:name w:val="Light Shading Accent 2"/>
    <w:basedOn w:val="NormalTablo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Ind w:w="0" w:type="dxa"/>
      <w:tblBorders>
        <w:top w:val="single" w:sz="8" w:space="0" w:color="FF0000" w:themeColor="accent2"/>
        <w:bottom w:val="single" w:sz="8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AkGlgeleme-Vurgu3">
    <w:name w:val="Light Shading Accent 3"/>
    <w:basedOn w:val="NormalTablo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AkGlgeleme-Vurgu4">
    <w:name w:val="Light Shading Accent 4"/>
    <w:basedOn w:val="NormalTablo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kGlgeleme-Vurgu5">
    <w:name w:val="Light Shading Accent 5"/>
    <w:basedOn w:val="NormalTablo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Ind w:w="0" w:type="dxa"/>
      <w:tblBorders>
        <w:top w:val="single" w:sz="8" w:space="0" w:color="2B579A" w:themeColor="accent5"/>
        <w:bottom w:val="single" w:sz="8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AkGlgeleme-Vurgu6">
    <w:name w:val="Light Shading Accent 6"/>
    <w:basedOn w:val="NormalTablo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SatrNumaras">
    <w:name w:val="line number"/>
    <w:basedOn w:val="VarsaylanParagrafYazTipi"/>
    <w:uiPriority w:val="99"/>
    <w:semiHidden/>
    <w:unhideWhenUsed/>
  </w:style>
  <w:style w:type="paragraph" w:styleId="Liste">
    <w:name w:val="List"/>
    <w:basedOn w:val="Normal"/>
    <w:uiPriority w:val="99"/>
    <w:semiHidden/>
    <w:unhideWhenUsed/>
    <w:pPr>
      <w:spacing w:before="160" w:line="259" w:lineRule="auto"/>
      <w:ind w:left="360" w:hanging="36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2">
    <w:name w:val="List 2"/>
    <w:basedOn w:val="Normal"/>
    <w:uiPriority w:val="99"/>
    <w:semiHidden/>
    <w:unhideWhenUsed/>
    <w:pPr>
      <w:spacing w:before="160" w:line="259" w:lineRule="auto"/>
      <w:ind w:left="720" w:hanging="36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3">
    <w:name w:val="List 3"/>
    <w:basedOn w:val="Normal"/>
    <w:uiPriority w:val="99"/>
    <w:semiHidden/>
    <w:unhideWhenUsed/>
    <w:pPr>
      <w:spacing w:before="160" w:line="259" w:lineRule="auto"/>
      <w:ind w:left="1080" w:hanging="36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4">
    <w:name w:val="List 4"/>
    <w:basedOn w:val="Normal"/>
    <w:uiPriority w:val="99"/>
    <w:semiHidden/>
    <w:unhideWhenUsed/>
    <w:pPr>
      <w:spacing w:before="160" w:line="259" w:lineRule="auto"/>
      <w:ind w:left="1440" w:hanging="36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5">
    <w:name w:val="List 5"/>
    <w:basedOn w:val="Normal"/>
    <w:uiPriority w:val="99"/>
    <w:semiHidden/>
    <w:unhideWhenUsed/>
    <w:pPr>
      <w:spacing w:before="160" w:line="259" w:lineRule="auto"/>
      <w:ind w:left="1800" w:hanging="36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Maddemi2">
    <w:name w:val="List Bullet 2"/>
    <w:basedOn w:val="Normal"/>
    <w:uiPriority w:val="99"/>
    <w:semiHidden/>
    <w:unhideWhenUsed/>
    <w:pPr>
      <w:numPr>
        <w:numId w:val="11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Maddemi3">
    <w:name w:val="List Bullet 3"/>
    <w:basedOn w:val="Normal"/>
    <w:uiPriority w:val="99"/>
    <w:semiHidden/>
    <w:unhideWhenUsed/>
    <w:pPr>
      <w:numPr>
        <w:numId w:val="12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Maddemi4">
    <w:name w:val="List Bullet 4"/>
    <w:basedOn w:val="Normal"/>
    <w:uiPriority w:val="99"/>
    <w:semiHidden/>
    <w:unhideWhenUsed/>
    <w:pPr>
      <w:numPr>
        <w:numId w:val="13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Maddemi5">
    <w:name w:val="List Bullet 5"/>
    <w:basedOn w:val="Normal"/>
    <w:uiPriority w:val="99"/>
    <w:semiHidden/>
    <w:unhideWhenUsed/>
    <w:pPr>
      <w:numPr>
        <w:numId w:val="14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Devam">
    <w:name w:val="List Continue"/>
    <w:basedOn w:val="Normal"/>
    <w:uiPriority w:val="99"/>
    <w:semiHidden/>
    <w:unhideWhenUsed/>
    <w:pPr>
      <w:spacing w:before="160" w:after="120" w:line="259" w:lineRule="auto"/>
      <w:ind w:left="36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Devam2">
    <w:name w:val="List Continue 2"/>
    <w:basedOn w:val="Normal"/>
    <w:uiPriority w:val="99"/>
    <w:semiHidden/>
    <w:unhideWhenUsed/>
    <w:pPr>
      <w:spacing w:before="160" w:after="120" w:line="259" w:lineRule="auto"/>
      <w:ind w:left="72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Devam3">
    <w:name w:val="List Continue 3"/>
    <w:basedOn w:val="Normal"/>
    <w:uiPriority w:val="99"/>
    <w:semiHidden/>
    <w:unhideWhenUsed/>
    <w:pPr>
      <w:spacing w:before="160" w:after="120" w:line="259" w:lineRule="auto"/>
      <w:ind w:left="108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Devam4">
    <w:name w:val="List Continue 4"/>
    <w:basedOn w:val="Normal"/>
    <w:uiPriority w:val="99"/>
    <w:semiHidden/>
    <w:unhideWhenUsed/>
    <w:pPr>
      <w:spacing w:before="160" w:after="120" w:line="259" w:lineRule="auto"/>
      <w:ind w:left="144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Devam5">
    <w:name w:val="List Continue 5"/>
    <w:basedOn w:val="Normal"/>
    <w:uiPriority w:val="99"/>
    <w:semiHidden/>
    <w:unhideWhenUsed/>
    <w:pPr>
      <w:spacing w:before="160" w:after="120" w:line="259" w:lineRule="auto"/>
      <w:ind w:left="180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Numaras2">
    <w:name w:val="List Number 2"/>
    <w:basedOn w:val="Normal"/>
    <w:uiPriority w:val="99"/>
    <w:semiHidden/>
    <w:unhideWhenUsed/>
    <w:pPr>
      <w:numPr>
        <w:numId w:val="15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Numaras3">
    <w:name w:val="List Number 3"/>
    <w:basedOn w:val="Normal"/>
    <w:uiPriority w:val="99"/>
    <w:semiHidden/>
    <w:unhideWhenUsed/>
    <w:pPr>
      <w:numPr>
        <w:numId w:val="16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Numaras4">
    <w:name w:val="List Number 4"/>
    <w:basedOn w:val="Normal"/>
    <w:uiPriority w:val="99"/>
    <w:semiHidden/>
    <w:unhideWhenUsed/>
    <w:pPr>
      <w:numPr>
        <w:numId w:val="17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Numaras5">
    <w:name w:val="List Number 5"/>
    <w:basedOn w:val="Normal"/>
    <w:uiPriority w:val="99"/>
    <w:semiHidden/>
    <w:unhideWhenUsed/>
    <w:pPr>
      <w:numPr>
        <w:numId w:val="18"/>
      </w:numPr>
      <w:spacing w:before="160" w:line="259" w:lineRule="auto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ListeParagraf">
    <w:name w:val="List Paragraph"/>
    <w:basedOn w:val="Normal"/>
    <w:uiPriority w:val="34"/>
    <w:unhideWhenUsed/>
    <w:qFormat/>
    <w:pPr>
      <w:spacing w:before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table" w:styleId="ListeTablo1Ak">
    <w:name w:val="List Table 1 Light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1Ak-Vurgu1">
    <w:name w:val="List Table 1 Light Accent 1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1Ak-Vurgu2">
    <w:name w:val="List Table 1 Light Accent 2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1Ak-Vurgu3">
    <w:name w:val="List Table 1 Light Accent 3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1Ak-Vurgu4">
    <w:name w:val="List Table 1 Light Accent 4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1Ak-Vurgu5">
    <w:name w:val="List Table 1 Light Accent 5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1Ak-Vurgu6">
    <w:name w:val="List Table 1 Light Accent 6"/>
    <w:basedOn w:val="NormalTablo"/>
    <w:uiPriority w:val="46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2">
    <w:name w:val="List Table 2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2-Vurgu1">
    <w:name w:val="List Table 2 Accent 1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2-Vurgu2">
    <w:name w:val="List Table 2 Accent 2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2-Vurgu3">
    <w:name w:val="List Table 2 Accent 3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2-Vurgu4">
    <w:name w:val="List Table 2 Accent 4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2-Vurgu5">
    <w:name w:val="List Table 2 Accent 5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2-Vurgu6">
    <w:name w:val="List Table 2 Accent 6"/>
    <w:basedOn w:val="NormalTablo"/>
    <w:uiPriority w:val="47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3">
    <w:name w:val="List Table 3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lo3-Vurgu1">
    <w:name w:val="List Table 3 Accent 1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Tablo3-Vurgu2">
    <w:name w:val="List Table 3 Accent 2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eTablo3-Vurgu3">
    <w:name w:val="List Table 3 Accent 3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Tablo3-Vurgu4">
    <w:name w:val="List Table 3 Accent 4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Tablo3-Vurgu5">
    <w:name w:val="List Table 3 Accent 5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eTablo3-Vurgu6">
    <w:name w:val="List Table 3 Accent 6"/>
    <w:basedOn w:val="NormalTablo"/>
    <w:uiPriority w:val="4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Tablo4">
    <w:name w:val="List Table 4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4-Vurgu1">
    <w:name w:val="List Table 4 Accent 1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4-Vurgu2">
    <w:name w:val="List Table 4 Accent 2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4-Vurgu3">
    <w:name w:val="List Table 4 Accent 3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4-Vurgu4">
    <w:name w:val="List Table 4 Accent 4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4-Vurgu5">
    <w:name w:val="List Table 4 Accent 5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4-Vurgu6">
    <w:name w:val="List Table 4 Accent 6"/>
    <w:basedOn w:val="NormalTablo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5-Koyu">
    <w:name w:val="List Table 5 Dark"/>
    <w:basedOn w:val="NormalTablo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1">
    <w:name w:val="List Table 5 Dark Accent 1"/>
    <w:basedOn w:val="NormalTablo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2">
    <w:name w:val="List Table 5 Dark Accent 2"/>
    <w:basedOn w:val="NormalTablo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3">
    <w:name w:val="List Table 5 Dark Accent 3"/>
    <w:basedOn w:val="NormalTablo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4">
    <w:name w:val="List Table 5 Dark Accent 4"/>
    <w:basedOn w:val="NormalTablo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5">
    <w:name w:val="List Table 5 Dark Accent 5"/>
    <w:basedOn w:val="NormalTablo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6">
    <w:name w:val="List Table 5 Dark Accent 6"/>
    <w:basedOn w:val="NormalTablo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6Renkli">
    <w:name w:val="List Table 6 Colorful"/>
    <w:basedOn w:val="NormalTablo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6Renkli-Vurgu1">
    <w:name w:val="List Table 6 Colorful Accent 1"/>
    <w:basedOn w:val="NormalTablo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6Renkli-Vurgu2">
    <w:name w:val="List Table 6 Colorful Accent 2"/>
    <w:basedOn w:val="NormalTablo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Ind w:w="0" w:type="dxa"/>
      <w:tblBorders>
        <w:top w:val="single" w:sz="4" w:space="0" w:color="FF0000" w:themeColor="accent2"/>
        <w:bottom w:val="single" w:sz="4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Tablo6Renkli-Vurgu3">
    <w:name w:val="List Table 6 Colorful Accent 3"/>
    <w:basedOn w:val="NormalTablo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6Renkli-Vurgu4">
    <w:name w:val="List Table 6 Colorful Accent 4"/>
    <w:basedOn w:val="NormalTablo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6Renkli-Vurgu5">
    <w:name w:val="List Table 6 Colorful Accent 5"/>
    <w:basedOn w:val="NormalTablo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Ind w:w="0" w:type="dxa"/>
      <w:tblBorders>
        <w:top w:val="single" w:sz="4" w:space="0" w:color="2B579A" w:themeColor="accent5"/>
        <w:bottom w:val="single" w:sz="4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Tablo6Renkli-Vurgu6">
    <w:name w:val="List Table 6 Colorful Accent 6"/>
    <w:basedOn w:val="NormalTablo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7Renkli">
    <w:name w:val="List Table 7 Colorful"/>
    <w:basedOn w:val="NormalTablo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1">
    <w:name w:val="List Table 7 Colorful Accent 1"/>
    <w:basedOn w:val="NormalTablo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2">
    <w:name w:val="List Table 7 Colorful Accent 2"/>
    <w:basedOn w:val="NormalTablo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3">
    <w:name w:val="List Table 7 Colorful Accent 3"/>
    <w:basedOn w:val="NormalTablo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4">
    <w:name w:val="List Table 7 Colorful Accent 4"/>
    <w:basedOn w:val="NormalTablo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5">
    <w:name w:val="List Table 7 Colorful Accent 5"/>
    <w:basedOn w:val="NormalTablo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6">
    <w:name w:val="List Table 7 Colorful Accent 6"/>
    <w:basedOn w:val="NormalTablo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Metni">
    <w:name w:val="macro"/>
    <w:link w:val="MakroMetni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Pr>
      <w:rFonts w:ascii="Consolas" w:hAnsi="Consolas"/>
      <w:szCs w:val="20"/>
    </w:rPr>
  </w:style>
  <w:style w:type="table" w:styleId="OrtaKlavuz1">
    <w:name w:val="Medium Grid 1"/>
    <w:basedOn w:val="NormalTablo"/>
    <w:uiPriority w:val="67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OrtaKlavuz1-Vurgu2">
    <w:name w:val="Medium Grid 1 Accent 2"/>
    <w:basedOn w:val="NormalTablo"/>
    <w:uiPriority w:val="67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OrtaKlavuz1-Vurgu3">
    <w:name w:val="Medium Grid 1 Accent 3"/>
    <w:basedOn w:val="NormalTablo"/>
    <w:uiPriority w:val="67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OrtaKlavuz1-Vurgu4">
    <w:name w:val="Medium Grid 1 Accent 4"/>
    <w:basedOn w:val="NormalTablo"/>
    <w:uiPriority w:val="67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OrtaKlavuz1-Vurgu5">
    <w:name w:val="Medium Grid 1 Accent 5"/>
    <w:basedOn w:val="NormalTablo"/>
    <w:uiPriority w:val="67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OrtaKlavuz1-Vurgu6">
    <w:name w:val="Medium Grid 1 Accent 6"/>
    <w:basedOn w:val="NormalTablo"/>
    <w:uiPriority w:val="67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OrtaKlavuz2">
    <w:name w:val="Medium Grid 2"/>
    <w:basedOn w:val="NormalTablo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OrtaKlavuz3-Vurgu2">
    <w:name w:val="Medium Grid 3 Accent 2"/>
    <w:basedOn w:val="NormalTablo"/>
    <w:uiPriority w:val="69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OrtaKlavuz3-Vurgu3">
    <w:name w:val="Medium Grid 3 Accent 3"/>
    <w:basedOn w:val="NormalTablo"/>
    <w:uiPriority w:val="69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OrtaKlavuz3-Vurgu4">
    <w:name w:val="Medium Grid 3 Accent 4"/>
    <w:basedOn w:val="NormalTablo"/>
    <w:uiPriority w:val="69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OrtaKlavuz3-Vurgu5">
    <w:name w:val="Medium Grid 3 Accent 5"/>
    <w:basedOn w:val="NormalTablo"/>
    <w:uiPriority w:val="69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OrtaKlavuz3-Vurgu6">
    <w:name w:val="Medium Grid 3 Accent 6"/>
    <w:basedOn w:val="NormalTablo"/>
    <w:uiPriority w:val="69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OrtaListe1">
    <w:name w:val="Medium List 1"/>
    <w:basedOn w:val="NormalTablo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OrtaListe1-Vurgu2">
    <w:name w:val="Medium List 1 Accent 2"/>
    <w:basedOn w:val="NormalTablo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0000" w:themeColor="accent2"/>
        <w:bottom w:val="single" w:sz="8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OrtaListe1-Vurgu3">
    <w:name w:val="Medium List 1 Accent 3"/>
    <w:basedOn w:val="NormalTablo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OrtaListe1-Vurgu4">
    <w:name w:val="Medium List 1 Accent 4"/>
    <w:basedOn w:val="NormalTablo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OrtaListe1-Vurgu5">
    <w:name w:val="Medium List 1 Accent 5"/>
    <w:basedOn w:val="NormalTablo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579A" w:themeColor="accent5"/>
        <w:bottom w:val="single" w:sz="8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OrtaListe1-Vurgu6">
    <w:name w:val="Medium List 1 Accent 6"/>
    <w:basedOn w:val="NormalTablo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OrtaListe2">
    <w:name w:val="Medium List 2"/>
    <w:basedOn w:val="NormalTablo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Glgeleme1">
    <w:name w:val="Medium Shading 1"/>
    <w:basedOn w:val="NormalTablo"/>
    <w:uiPriority w:val="63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semiHidden/>
    <w:unhideWhenUsed/>
    <w:pPr>
      <w:spacing w:before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letistBilgisi">
    <w:name w:val="Message Header"/>
    <w:basedOn w:val="Normal"/>
    <w:link w:val="letistBilgisi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lang w:val="en-US" w:eastAsia="en-US"/>
    </w:rPr>
  </w:style>
  <w:style w:type="character" w:customStyle="1" w:styleId="letistBilgisiChar">
    <w:name w:val="İleti Üst Bilgisi Char"/>
    <w:basedOn w:val="VarsaylanParagrafYazTipi"/>
    <w:link w:val="letistBilgisi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ralkYok">
    <w:name w:val="No Spacing"/>
    <w:link w:val="AralkYokChar"/>
    <w:uiPriority w:val="1"/>
    <w:unhideWhenUsed/>
    <w:qFormat/>
    <w:pPr>
      <w:spacing w:before="0" w:line="240" w:lineRule="auto"/>
    </w:pPr>
  </w:style>
  <w:style w:type="paragraph" w:styleId="NormalGirinti">
    <w:name w:val="Normal Indent"/>
    <w:basedOn w:val="Normal"/>
    <w:uiPriority w:val="99"/>
    <w:semiHidden/>
    <w:unhideWhenUsed/>
    <w:pPr>
      <w:spacing w:before="160" w:line="259" w:lineRule="auto"/>
      <w:ind w:left="7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NotBal">
    <w:name w:val="Note Heading"/>
    <w:basedOn w:val="Normal"/>
    <w:next w:val="Normal"/>
    <w:link w:val="NotBalChar"/>
    <w:uiPriority w:val="99"/>
    <w:semiHidden/>
    <w:unhideWhenUsed/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NotBalChar">
    <w:name w:val="Not Başlığı Char"/>
    <w:basedOn w:val="VarsaylanParagrafYazTipi"/>
    <w:link w:val="NotBal"/>
    <w:uiPriority w:val="99"/>
    <w:semiHidden/>
  </w:style>
  <w:style w:type="character" w:styleId="SayfaNumaras">
    <w:name w:val="page number"/>
    <w:basedOn w:val="VarsaylanParagrafYazTipi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Pr>
      <w:color w:val="595959" w:themeColor="text1" w:themeTint="A6"/>
    </w:rPr>
  </w:style>
  <w:style w:type="table" w:styleId="DzTablo1">
    <w:name w:val="Plain Table 1"/>
    <w:basedOn w:val="NormalTablo"/>
    <w:uiPriority w:val="4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2">
    <w:name w:val="Plain Table 2"/>
    <w:basedOn w:val="NormalTablo"/>
    <w:uiPriority w:val="42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DzTablo3">
    <w:name w:val="Plain Table 3"/>
    <w:basedOn w:val="NormalTablo"/>
    <w:uiPriority w:val="43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DzTablo4">
    <w:name w:val="Plain Table 4"/>
    <w:basedOn w:val="NormalTablo"/>
    <w:uiPriority w:val="44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5">
    <w:name w:val="Plain Table 5"/>
    <w:basedOn w:val="NormalTablo"/>
    <w:uiPriority w:val="45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DzMetin">
    <w:name w:val="Plain Text"/>
    <w:basedOn w:val="Normal"/>
    <w:link w:val="DzMetinChar"/>
    <w:uiPriority w:val="99"/>
    <w:unhideWhenUsed/>
    <w:rPr>
      <w:rFonts w:ascii="Consolas" w:hAnsi="Consolas" w:cstheme="minorBidi"/>
      <w:sz w:val="22"/>
      <w:szCs w:val="21"/>
      <w:lang w:val="en-US" w:eastAsia="en-US"/>
    </w:rPr>
  </w:style>
  <w:style w:type="character" w:customStyle="1" w:styleId="DzMetinChar">
    <w:name w:val="Düz Metin Char"/>
    <w:basedOn w:val="VarsaylanParagrafYazTipi"/>
    <w:link w:val="DzMetin"/>
    <w:uiPriority w:val="99"/>
    <w:rPr>
      <w:rFonts w:ascii="Consolas" w:hAnsi="Consolas"/>
      <w:szCs w:val="21"/>
    </w:rPr>
  </w:style>
  <w:style w:type="paragraph" w:styleId="Alnt">
    <w:name w:val="Quote"/>
    <w:basedOn w:val="Normal"/>
    <w:next w:val="Normal"/>
    <w:link w:val="AlntChar"/>
    <w:uiPriority w:val="29"/>
    <w:semiHidden/>
    <w:unhideWhenUsed/>
    <w:qFormat/>
    <w:pPr>
      <w:spacing w:before="200" w:after="160" w:line="259" w:lineRule="auto"/>
      <w:jc w:val="center"/>
    </w:pPr>
    <w:rPr>
      <w:rFonts w:asciiTheme="minorHAnsi" w:hAnsiTheme="minorHAnsi" w:cstheme="minorBidi"/>
      <w:i/>
      <w:iCs/>
      <w:color w:val="404040" w:themeColor="text1" w:themeTint="BF"/>
      <w:sz w:val="22"/>
      <w:szCs w:val="22"/>
      <w:lang w:val="en-US" w:eastAsia="en-US"/>
    </w:rPr>
  </w:style>
  <w:style w:type="character" w:customStyle="1" w:styleId="AlntChar">
    <w:name w:val="Alıntı Char"/>
    <w:basedOn w:val="VarsaylanParagrafYazTipi"/>
    <w:link w:val="Alnt"/>
    <w:uiPriority w:val="29"/>
    <w:semiHidden/>
    <w:rPr>
      <w:i/>
      <w:iCs/>
      <w:color w:val="404040" w:themeColor="text1" w:themeTint="BF"/>
    </w:rPr>
  </w:style>
  <w:style w:type="paragraph" w:styleId="Selamlama">
    <w:name w:val="Salutation"/>
    <w:basedOn w:val="Normal"/>
    <w:next w:val="Normal"/>
    <w:link w:val="SelamlamaChar"/>
    <w:uiPriority w:val="99"/>
    <w:semiHidden/>
    <w:unhideWhenUsed/>
    <w:pPr>
      <w:spacing w:before="160" w:line="259" w:lineRule="auto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SelamlamaChar">
    <w:name w:val="Selamlama Char"/>
    <w:basedOn w:val="VarsaylanParagrafYazTipi"/>
    <w:link w:val="Selamlama"/>
    <w:uiPriority w:val="99"/>
    <w:semiHidden/>
  </w:style>
  <w:style w:type="paragraph" w:styleId="mza">
    <w:name w:val="Signature"/>
    <w:basedOn w:val="Normal"/>
    <w:link w:val="mzaChar"/>
    <w:uiPriority w:val="99"/>
    <w:semiHidden/>
    <w:unhideWhenUsed/>
    <w:pPr>
      <w:ind w:left="4320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mzaChar">
    <w:name w:val="İmza Char"/>
    <w:basedOn w:val="VarsaylanParagrafYazTipi"/>
    <w:link w:val="mza"/>
    <w:uiPriority w:val="99"/>
    <w:semiHidden/>
  </w:style>
  <w:style w:type="character" w:styleId="HafifVurgulama">
    <w:name w:val="Subtle Emphasis"/>
    <w:basedOn w:val="VarsaylanParagrafYazTipi"/>
    <w:uiPriority w:val="19"/>
    <w:semiHidden/>
    <w:unhideWhenUsed/>
    <w:qFormat/>
    <w:rPr>
      <w:i/>
      <w:iCs/>
      <w:color w:val="404040" w:themeColor="text1" w:themeTint="BF"/>
    </w:rPr>
  </w:style>
  <w:style w:type="character" w:styleId="HafifBavuru">
    <w:name w:val="Subtle Reference"/>
    <w:basedOn w:val="VarsaylanParagrafYazTipi"/>
    <w:uiPriority w:val="31"/>
    <w:semiHidden/>
    <w:unhideWhenUsed/>
    <w:qFormat/>
    <w:rPr>
      <w:smallCaps/>
      <w:color w:val="5A5A5A" w:themeColor="text1" w:themeTint="A5"/>
    </w:rPr>
  </w:style>
  <w:style w:type="table" w:styleId="Tablo3Befektler1">
    <w:name w:val="Table 3D effects 1"/>
    <w:basedOn w:val="NormalTablo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3Befektler2">
    <w:name w:val="Table 3D effects 2"/>
    <w:basedOn w:val="NormalTablo"/>
    <w:uiPriority w:val="99"/>
    <w:semiHidden/>
    <w:unhideWhenUsed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3Befektler3">
    <w:name w:val="Table 3D effects 3"/>
    <w:basedOn w:val="NormalTablo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1">
    <w:name w:val="Table Classic 1"/>
    <w:basedOn w:val="NormalTablo"/>
    <w:uiPriority w:val="99"/>
    <w:semiHidden/>
    <w:unhideWhenUsed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2">
    <w:name w:val="Table Classic 2"/>
    <w:basedOn w:val="NormalTablo"/>
    <w:uiPriority w:val="99"/>
    <w:semiHidden/>
    <w:unhideWhenUsed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3">
    <w:name w:val="Table Classic 3"/>
    <w:basedOn w:val="NormalTablo"/>
    <w:uiPriority w:val="99"/>
    <w:semiHidden/>
    <w:unhideWhenUsed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4">
    <w:name w:val="Table Classic 4"/>
    <w:basedOn w:val="NormalTablo"/>
    <w:uiPriority w:val="99"/>
    <w:semiHidden/>
    <w:unhideWhenUsed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1">
    <w:name w:val="Table Colorful 1"/>
    <w:basedOn w:val="NormalTablo"/>
    <w:uiPriority w:val="99"/>
    <w:semiHidden/>
    <w:unhideWhenUsed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2">
    <w:name w:val="Table Colorful 2"/>
    <w:basedOn w:val="NormalTablo"/>
    <w:uiPriority w:val="99"/>
    <w:semiHidden/>
    <w:unhideWhenUsed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3">
    <w:name w:val="Table Colorful 3"/>
    <w:basedOn w:val="NormalTablo"/>
    <w:uiPriority w:val="99"/>
    <w:semiHidden/>
    <w:unhideWhenUsed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Stunlar1">
    <w:name w:val="Table Columns 1"/>
    <w:basedOn w:val="NormalTablo"/>
    <w:uiPriority w:val="99"/>
    <w:semiHidden/>
    <w:unhideWhenUsed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2">
    <w:name w:val="Table Columns 2"/>
    <w:basedOn w:val="NormalTablo"/>
    <w:uiPriority w:val="99"/>
    <w:semiHidden/>
    <w:unhideWhenUsed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3">
    <w:name w:val="Table Columns 3"/>
    <w:basedOn w:val="NormalTablo"/>
    <w:uiPriority w:val="99"/>
    <w:semiHidden/>
    <w:unhideWhenUsed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4">
    <w:name w:val="Table Columns 4"/>
    <w:basedOn w:val="NormalTablo"/>
    <w:uiPriority w:val="99"/>
    <w:semiHidden/>
    <w:unhideWhenUsed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oStunlar5">
    <w:name w:val="Table Columns 5"/>
    <w:basedOn w:val="NormalTablo"/>
    <w:uiPriority w:val="99"/>
    <w:semiHidden/>
    <w:unhideWhenUsed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oada">
    <w:name w:val="Table Contemporary"/>
    <w:basedOn w:val="NormalTablo"/>
    <w:uiPriority w:val="99"/>
    <w:semiHidden/>
    <w:unhideWhenUsed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oZarif">
    <w:name w:val="Table Elegant"/>
    <w:basedOn w:val="NormalTablo"/>
    <w:uiPriority w:val="99"/>
    <w:semiHidden/>
    <w:unhideWhenUsed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1">
    <w:name w:val="Table Grid 1"/>
    <w:basedOn w:val="NormalTablo"/>
    <w:uiPriority w:val="99"/>
    <w:semiHidden/>
    <w:unhideWhenUsed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2">
    <w:name w:val="Table Grid 2"/>
    <w:basedOn w:val="NormalTablo"/>
    <w:uiPriority w:val="99"/>
    <w:semiHidden/>
    <w:unhideWhenUsed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3">
    <w:name w:val="Table Grid 3"/>
    <w:basedOn w:val="NormalTablo"/>
    <w:uiPriority w:val="99"/>
    <w:semiHidden/>
    <w:unhideWhenUsed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4">
    <w:name w:val="Table Grid 4"/>
    <w:basedOn w:val="NormalTablo"/>
    <w:uiPriority w:val="99"/>
    <w:semiHidden/>
    <w:unhideWhenUsed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5">
    <w:name w:val="Table Grid 5"/>
    <w:basedOn w:val="NormalTablo"/>
    <w:uiPriority w:val="99"/>
    <w:semiHidden/>
    <w:unhideWhenUsed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6">
    <w:name w:val="Table Grid 6"/>
    <w:basedOn w:val="NormalTablo"/>
    <w:uiPriority w:val="99"/>
    <w:semiHidden/>
    <w:unhideWhenUsed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7">
    <w:name w:val="Table Grid 7"/>
    <w:basedOn w:val="NormalTablo"/>
    <w:uiPriority w:val="99"/>
    <w:semiHidden/>
    <w:unhideWhenUsed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8">
    <w:name w:val="Table Grid 8"/>
    <w:basedOn w:val="NormalTablo"/>
    <w:uiPriority w:val="99"/>
    <w:semiHidden/>
    <w:unhideWhenUsed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uAk">
    <w:name w:val="Grid Table Light"/>
    <w:basedOn w:val="NormalTablo"/>
    <w:uiPriority w:val="40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oListe1">
    <w:name w:val="Table List 1"/>
    <w:basedOn w:val="NormalTablo"/>
    <w:uiPriority w:val="99"/>
    <w:semiHidden/>
    <w:unhideWhenUsed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2">
    <w:name w:val="Table List 2"/>
    <w:basedOn w:val="NormalTablo"/>
    <w:uiPriority w:val="99"/>
    <w:semiHidden/>
    <w:unhideWhenUsed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3">
    <w:name w:val="Table List 3"/>
    <w:basedOn w:val="NormalTablo"/>
    <w:uiPriority w:val="99"/>
    <w:semiHidden/>
    <w:unhideWhenUsed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4">
    <w:name w:val="Table List 4"/>
    <w:basedOn w:val="NormalTablo"/>
    <w:uiPriority w:val="99"/>
    <w:semiHidden/>
    <w:unhideWhenUsed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oListe5">
    <w:name w:val="Table List 5"/>
    <w:basedOn w:val="NormalTablo"/>
    <w:uiPriority w:val="99"/>
    <w:semiHidden/>
    <w:unhideWhenUsed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6">
    <w:name w:val="Table List 6"/>
    <w:basedOn w:val="NormalTablo"/>
    <w:uiPriority w:val="99"/>
    <w:semiHidden/>
    <w:unhideWhenUsed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oListe7">
    <w:name w:val="Table List 7"/>
    <w:basedOn w:val="NormalTablo"/>
    <w:uiPriority w:val="99"/>
    <w:semiHidden/>
    <w:unhideWhenUsed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oListe8">
    <w:name w:val="Table List 8"/>
    <w:basedOn w:val="NormalTablo"/>
    <w:uiPriority w:val="99"/>
    <w:semiHidden/>
    <w:unhideWhenUsed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Kaynaka0">
    <w:name w:val="table of authorities"/>
    <w:basedOn w:val="Normal"/>
    <w:next w:val="Normal"/>
    <w:uiPriority w:val="99"/>
    <w:semiHidden/>
    <w:unhideWhenUsed/>
    <w:pPr>
      <w:spacing w:before="160" w:line="259" w:lineRule="auto"/>
      <w:ind w:left="220" w:hanging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ekillerTablosu">
    <w:name w:val="table of figures"/>
    <w:basedOn w:val="Normal"/>
    <w:next w:val="Normal"/>
    <w:uiPriority w:val="99"/>
    <w:semiHidden/>
    <w:unhideWhenUsed/>
    <w:pPr>
      <w:spacing w:before="160" w:line="259" w:lineRule="auto"/>
    </w:pPr>
    <w:rPr>
      <w:rFonts w:asciiTheme="minorHAnsi" w:hAnsiTheme="minorHAnsi" w:cstheme="minorBidi"/>
      <w:sz w:val="22"/>
      <w:szCs w:val="22"/>
      <w:lang w:val="en-US" w:eastAsia="en-US"/>
    </w:rPr>
  </w:style>
  <w:style w:type="table" w:styleId="TabloProfesyonel">
    <w:name w:val="Table Professional"/>
    <w:basedOn w:val="NormalTablo"/>
    <w:uiPriority w:val="99"/>
    <w:semiHidden/>
    <w:unhideWhenUsed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Basit1">
    <w:name w:val="Table Simple 1"/>
    <w:basedOn w:val="NormalTablo"/>
    <w:uiPriority w:val="99"/>
    <w:semiHidden/>
    <w:unhideWhenUsed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oBasit2">
    <w:name w:val="Table Simple 2"/>
    <w:basedOn w:val="NormalTablo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Basit3">
    <w:name w:val="Table Simple 3"/>
    <w:basedOn w:val="NormalTablo"/>
    <w:uiPriority w:val="99"/>
    <w:semiHidden/>
    <w:unhideWhenUsed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AltBalk1">
    <w:name w:val="Table Subtle 1"/>
    <w:basedOn w:val="NormalTablo"/>
    <w:uiPriority w:val="99"/>
    <w:semiHidden/>
    <w:unhideWhenUsed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AltBalk2">
    <w:name w:val="Table Subtle 2"/>
    <w:basedOn w:val="NormalTablo"/>
    <w:uiPriority w:val="99"/>
    <w:semiHidden/>
    <w:unhideWhenUsed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Temas">
    <w:name w:val="Table Theme"/>
    <w:basedOn w:val="NormalTablo"/>
    <w:uiPriority w:val="99"/>
    <w:semiHidden/>
    <w:unhideWhenUsed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oWeb1">
    <w:name w:val="Table Web 1"/>
    <w:basedOn w:val="NormalTablo"/>
    <w:uiPriority w:val="99"/>
    <w:semiHidden/>
    <w:unhideWhenUsed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2">
    <w:name w:val="Table Web 2"/>
    <w:basedOn w:val="NormalTablo"/>
    <w:uiPriority w:val="99"/>
    <w:semiHidden/>
    <w:unhideWhenUsed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3">
    <w:name w:val="Table Web 3"/>
    <w:basedOn w:val="NormalTablo"/>
    <w:uiPriority w:val="99"/>
    <w:semiHidden/>
    <w:unhideWhenUsed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aynakaBal">
    <w:name w:val="toa heading"/>
    <w:basedOn w:val="Normal"/>
    <w:next w:val="Normal"/>
    <w:uiPriority w:val="99"/>
    <w:semiHidden/>
    <w:unhideWhenUsed/>
    <w:pPr>
      <w:spacing w:before="120" w:line="259" w:lineRule="auto"/>
    </w:pPr>
    <w:rPr>
      <w:rFonts w:asciiTheme="majorHAnsi" w:eastAsiaTheme="majorEastAsia" w:hAnsiTheme="majorHAnsi" w:cstheme="majorBidi"/>
      <w:b/>
      <w:bCs/>
      <w:lang w:val="en-US" w:eastAsia="en-US"/>
    </w:rPr>
  </w:style>
  <w:style w:type="paragraph" w:styleId="T1">
    <w:name w:val="toc 1"/>
    <w:basedOn w:val="Normal"/>
    <w:next w:val="Normal"/>
    <w:autoRedefine/>
    <w:uiPriority w:val="39"/>
    <w:unhideWhenUsed/>
    <w:rsid w:val="00263938"/>
    <w:pPr>
      <w:spacing w:before="160" w:after="100" w:line="259" w:lineRule="auto"/>
    </w:pPr>
    <w:rPr>
      <w:rFonts w:asciiTheme="minorHAnsi" w:hAnsiTheme="minorHAnsi" w:cstheme="minorBidi"/>
      <w:noProof/>
      <w:sz w:val="22"/>
      <w:szCs w:val="22"/>
      <w:lang w:val="en-US" w:eastAsia="en-US"/>
    </w:rPr>
  </w:style>
  <w:style w:type="paragraph" w:styleId="T2">
    <w:name w:val="toc 2"/>
    <w:basedOn w:val="Normal"/>
    <w:next w:val="Normal"/>
    <w:autoRedefine/>
    <w:uiPriority w:val="39"/>
    <w:unhideWhenUsed/>
    <w:pPr>
      <w:spacing w:before="160" w:after="100" w:line="259" w:lineRule="auto"/>
      <w:ind w:left="2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3">
    <w:name w:val="toc 3"/>
    <w:basedOn w:val="Normal"/>
    <w:next w:val="Normal"/>
    <w:autoRedefine/>
    <w:uiPriority w:val="39"/>
    <w:unhideWhenUsed/>
    <w:pPr>
      <w:spacing w:before="160" w:after="100" w:line="259" w:lineRule="auto"/>
      <w:ind w:left="44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4">
    <w:name w:val="toc 4"/>
    <w:basedOn w:val="Normal"/>
    <w:next w:val="Normal"/>
    <w:autoRedefine/>
    <w:uiPriority w:val="39"/>
    <w:semiHidden/>
    <w:unhideWhenUsed/>
    <w:pPr>
      <w:spacing w:before="160" w:after="100" w:line="259" w:lineRule="auto"/>
      <w:ind w:left="66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5">
    <w:name w:val="toc 5"/>
    <w:basedOn w:val="Normal"/>
    <w:next w:val="Normal"/>
    <w:autoRedefine/>
    <w:uiPriority w:val="39"/>
    <w:semiHidden/>
    <w:unhideWhenUsed/>
    <w:pPr>
      <w:spacing w:before="160" w:after="100" w:line="259" w:lineRule="auto"/>
      <w:ind w:left="88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6">
    <w:name w:val="toc 6"/>
    <w:basedOn w:val="Normal"/>
    <w:next w:val="Normal"/>
    <w:autoRedefine/>
    <w:uiPriority w:val="39"/>
    <w:semiHidden/>
    <w:unhideWhenUsed/>
    <w:pPr>
      <w:spacing w:before="160" w:after="100" w:line="259" w:lineRule="auto"/>
      <w:ind w:left="110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7">
    <w:name w:val="toc 7"/>
    <w:basedOn w:val="Normal"/>
    <w:next w:val="Normal"/>
    <w:autoRedefine/>
    <w:uiPriority w:val="39"/>
    <w:semiHidden/>
    <w:unhideWhenUsed/>
    <w:pPr>
      <w:spacing w:before="160" w:after="100" w:line="259" w:lineRule="auto"/>
      <w:ind w:left="132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8">
    <w:name w:val="toc 8"/>
    <w:basedOn w:val="Normal"/>
    <w:next w:val="Normal"/>
    <w:autoRedefine/>
    <w:uiPriority w:val="39"/>
    <w:semiHidden/>
    <w:unhideWhenUsed/>
    <w:pPr>
      <w:spacing w:before="160" w:after="100" w:line="259" w:lineRule="auto"/>
      <w:ind w:left="1540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T9">
    <w:name w:val="toc 9"/>
    <w:basedOn w:val="Normal"/>
    <w:next w:val="Normal"/>
    <w:autoRedefine/>
    <w:uiPriority w:val="39"/>
    <w:semiHidden/>
    <w:unhideWhenUsed/>
    <w:pPr>
      <w:spacing w:before="160" w:after="100" w:line="259" w:lineRule="auto"/>
      <w:ind w:left="1760"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UnresolvedMention">
    <w:name w:val="Unresolved Mention"/>
    <w:basedOn w:val="VarsaylanParagrafYazTipi"/>
    <w:uiPriority w:val="99"/>
    <w:unhideWhenUsed/>
    <w:rPr>
      <w:color w:val="605E5C"/>
      <w:shd w:val="clear" w:color="auto" w:fill="E1DFDD"/>
    </w:rPr>
  </w:style>
  <w:style w:type="character" w:styleId="Bahsetme">
    <w:name w:val="Mention"/>
    <w:basedOn w:val="VarsaylanParagrafYazTipi"/>
    <w:uiPriority w:val="99"/>
    <w:unhideWhenUsed/>
    <w:rPr>
      <w:color w:val="2B579A"/>
      <w:shd w:val="clear" w:color="auto" w:fill="E1DFDD"/>
    </w:rPr>
  </w:style>
  <w:style w:type="paragraph" w:styleId="Dzeltme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spacing w:before="160" w:line="259" w:lineRule="auto"/>
      <w:ind w:left="720" w:right="720"/>
    </w:pPr>
    <w:rPr>
      <w:rFonts w:asciiTheme="minorHAnsi" w:hAnsiTheme="minorHAnsi" w:cstheme="minorBidi"/>
      <w:i/>
      <w:color w:val="595959" w:themeColor="text1" w:themeTint="A6"/>
      <w:sz w:val="22"/>
      <w:szCs w:val="22"/>
      <w:lang w:val="en-US" w:eastAsia="en-US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pPr>
      <w:spacing w:before="160" w:line="259" w:lineRule="auto"/>
    </w:pPr>
    <w:rPr>
      <w:rFonts w:asciiTheme="minorHAnsi" w:hAnsiTheme="minorHAnsi" w:cstheme="minorBidi"/>
      <w:i/>
      <w:sz w:val="22"/>
      <w:szCs w:val="22"/>
      <w:lang w:val="en-US" w:eastAsia="en-US"/>
    </w:rPr>
  </w:style>
  <w:style w:type="character" w:customStyle="1" w:styleId="ListeNumarasChar">
    <w:name w:val="Liste Numarası Char"/>
    <w:basedOn w:val="VarsaylanParagrafYazTipi"/>
    <w:link w:val="ListeNumaras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eNumarasChar"/>
    <w:link w:val="Quoteemphasis"/>
    <w:rsid w:val="00C30889"/>
    <w:rPr>
      <w:rFonts w:eastAsiaTheme="minorEastAsia"/>
      <w:i/>
      <w:color w:val="3B3838" w:themeColor="background2" w:themeShade="40"/>
    </w:rPr>
  </w:style>
  <w:style w:type="paragraph" w:customStyle="1" w:styleId="PreparedBy">
    <w:name w:val="PreparedBy"/>
    <w:basedOn w:val="GvdeMetni"/>
    <w:rsid w:val="0078734D"/>
    <w:pPr>
      <w:spacing w:before="0" w:after="0" w:line="240" w:lineRule="auto"/>
    </w:pPr>
    <w:rPr>
      <w:rFonts w:ascii="Arial" w:eastAsia="Times New Roman" w:hAnsi="Arial" w:cs="Times New Roman"/>
      <w:sz w:val="18"/>
      <w:szCs w:val="20"/>
    </w:rPr>
  </w:style>
  <w:style w:type="paragraph" w:customStyle="1" w:styleId="Appendix">
    <w:name w:val="Appendix"/>
    <w:basedOn w:val="Balk1"/>
    <w:rsid w:val="0078734D"/>
    <w:pPr>
      <w:keepLines w:val="0"/>
      <w:pageBreakBefore/>
      <w:numPr>
        <w:numId w:val="35"/>
      </w:numPr>
      <w:pBdr>
        <w:bottom w:val="single" w:sz="24" w:space="1" w:color="003366"/>
      </w:pBdr>
      <w:spacing w:before="240"/>
      <w:contextualSpacing w:val="0"/>
    </w:pPr>
    <w:rPr>
      <w:rFonts w:ascii="Arial" w:eastAsia="Times New Roman" w:hAnsi="Arial" w:cs="Arial"/>
      <w:b/>
      <w:bCs/>
      <w:caps/>
      <w:color w:val="003366"/>
      <w:kern w:val="32"/>
      <w:sz w:val="28"/>
      <w:szCs w:val="32"/>
      <w14:ligatures w14:val="none"/>
      <w14:numForm w14:val="default"/>
    </w:rPr>
  </w:style>
  <w:style w:type="paragraph" w:customStyle="1" w:styleId="Style3">
    <w:name w:val="Style3"/>
    <w:basedOn w:val="Normal"/>
    <w:rsid w:val="0078734D"/>
    <w:pPr>
      <w:numPr>
        <w:ilvl w:val="1"/>
        <w:numId w:val="35"/>
      </w:numPr>
      <w:spacing w:before="120" w:after="120"/>
    </w:pPr>
    <w:rPr>
      <w:rFonts w:ascii="Arial Bold" w:eastAsia="Times New Roman" w:hAnsi="Arial Bold"/>
      <w:b/>
      <w:color w:val="003366"/>
      <w:sz w:val="22"/>
      <w:szCs w:val="22"/>
      <w:lang w:val="en-US" w:eastAsia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787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%20https://api_docoplay.doco.com.tr/exapi/roster_plan" TargetMode="External"/><Relationship Id="rId21" Type="http://schemas.openxmlformats.org/officeDocument/2006/relationships/hyperlink" Target="%20https://api_docoplay.doco.com.tr/exapi/roster_plan" TargetMode="External"/><Relationship Id="rId22" Type="http://schemas.openxmlformats.org/officeDocument/2006/relationships/hyperlink" Target="%20https://api_docoplay.doco.com.tr/exapi/roster_plan" TargetMode="External"/><Relationship Id="rId23" Type="http://schemas.openxmlformats.org/officeDocument/2006/relationships/hyperlink" Target="%20https://api_docoplay.doco.com.tr/exapi/roster_plan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api_docoplay.doco.com.tr/exapi/absent_time/employee_code" TargetMode="External"/><Relationship Id="rId28" Type="http://schemas.openxmlformats.org/officeDocument/2006/relationships/hyperlink" Target="https://api_docoplay.doco.com.tr/exapi/absent_time/employee_code/code" TargetMode="External"/><Relationship Id="rId29" Type="http://schemas.openxmlformats.org/officeDocument/2006/relationships/hyperlink" Target="https://api_docoplay.doco.com.tr/exapi/absent_time/DOCO001/00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9" Type="http://schemas.openxmlformats.org/officeDocument/2006/relationships/hyperlink" Target="https://www.getpostman.com/downloads/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hyperlink" Target="https://api_docoplay.doco.com.tr/exapi/personnel_attendance/:employee_code" TargetMode="External"/><Relationship Id="rId34" Type="http://schemas.openxmlformats.org/officeDocument/2006/relationships/hyperlink" Target="https://api_docoplay.doco.com.tr/exapi/personnel_attendance/DOCO001" TargetMode="External"/><Relationship Id="rId35" Type="http://schemas.openxmlformats.org/officeDocument/2006/relationships/hyperlink" Target="https://api_docoplay.doco.com.tr/exapi/personnel_attendance/:employee_code/:attendance_date" TargetMode="External"/><Relationship Id="rId36" Type="http://schemas.openxmlformats.org/officeDocument/2006/relationships/hyperlink" Target="https://api_docoplay.doco.com.tr/exapi/personnel_attendance/DOCO001/2019-08-13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10.22.0.197:8023/exapi/employee" TargetMode="External"/><Relationship Id="rId13" Type="http://schemas.openxmlformats.org/officeDocument/2006/relationships/hyperlink" Target="http://10.22.0.197:8023/exapi/employee" TargetMode="External"/><Relationship Id="rId14" Type="http://schemas.openxmlformats.org/officeDocument/2006/relationships/image" Target="media/image4.png"/><Relationship Id="rId15" Type="http://schemas.openxmlformats.org/officeDocument/2006/relationships/hyperlink" Target="%20https://api_docoplay.doco.com.tr/exapi/employee" TargetMode="External"/><Relationship Id="rId16" Type="http://schemas.openxmlformats.org/officeDocument/2006/relationships/image" Target="media/image5.png"/><Relationship Id="rId17" Type="http://schemas.openxmlformats.org/officeDocument/2006/relationships/hyperlink" Target="%20https://api_docoplay.doco.com.tr/exapi/employee" TargetMode="External"/><Relationship Id="rId18" Type="http://schemas.openxmlformats.org/officeDocument/2006/relationships/image" Target="media/image6.png"/><Relationship Id="rId19" Type="http://schemas.openxmlformats.org/officeDocument/2006/relationships/hyperlink" Target="%20https://api_docoplay.doco.com.tr/exapi/roster_plan" TargetMode="External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hyperlink" Target="https://api_docoplay.doco.com.tr/exapi/personnel_attendance/:employee_code/:attendance_date" TargetMode="External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brahim.COBANI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98F6C-9BDC-E840-A011-1DA5D30E0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C:\Users\Ibrahim.COBANI\AppData\Roaming\Microsoft\Templates\Insert your first table of contents tutorial.dotx</Template>
  <TotalTime>0</TotalTime>
  <Pages>22</Pages>
  <Words>2292</Words>
  <Characters>13071</Characters>
  <Application>Microsoft Macintosh Word</Application>
  <DocSecurity>0</DocSecurity>
  <Lines>108</Lines>
  <Paragraphs>30</Paragraphs>
  <ScaleCrop>false</ScaleCrop>
  <HeadingPairs>
    <vt:vector size="2" baseType="variant">
      <vt:variant>
        <vt:lpstr>Başlık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15333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2019-02-19T13:18:00Z</dcterms:created>
  <dcterms:modified xsi:type="dcterms:W3CDTF">2019-07-09T11:37:00Z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2019-01-12T02:25:51.9245574Z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